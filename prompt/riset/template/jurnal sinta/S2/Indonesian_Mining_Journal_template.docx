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1DDF48" w14:textId="77777777" w:rsidR="008E36E0" w:rsidRPr="00FF655C" w:rsidRDefault="00F16D82" w:rsidP="00F16D82">
      <w:pPr>
        <w:pStyle w:val="EnglishTitle"/>
        <w:rPr>
          <w:lang w:val="en-US"/>
        </w:rPr>
      </w:pPr>
      <w:r w:rsidRPr="00FF655C">
        <w:rPr>
          <w:lang w:val="en-US"/>
        </w:rPr>
        <w:t>TITLE IN ENGLISH</w:t>
      </w:r>
    </w:p>
    <w:p w14:paraId="030BB83C" w14:textId="77777777" w:rsidR="008E36E0" w:rsidRPr="00FF655C" w:rsidRDefault="008E36E0" w:rsidP="008E36E0">
      <w:pPr>
        <w:rPr>
          <w:lang w:val="en-US"/>
        </w:rPr>
      </w:pPr>
    </w:p>
    <w:p w14:paraId="73A77890" w14:textId="77777777" w:rsidR="008E36E0" w:rsidRPr="00FF655C" w:rsidRDefault="00F16D82" w:rsidP="00F16D82">
      <w:pPr>
        <w:pStyle w:val="IndonesianTitleBahasa"/>
        <w:rPr>
          <w:lang w:val="en-US"/>
        </w:rPr>
      </w:pPr>
      <w:r w:rsidRPr="00FF655C">
        <w:rPr>
          <w:lang w:val="en-US"/>
        </w:rPr>
        <w:t>TITLE IN BAHASA</w:t>
      </w:r>
    </w:p>
    <w:p w14:paraId="7AC910F1" w14:textId="77777777" w:rsidR="008E36E0" w:rsidRPr="00FF655C" w:rsidRDefault="008E36E0" w:rsidP="008E36E0">
      <w:pPr>
        <w:rPr>
          <w:lang w:val="en-US"/>
        </w:rPr>
      </w:pPr>
    </w:p>
    <w:p w14:paraId="0E9BDC39" w14:textId="77777777" w:rsidR="008E36E0" w:rsidRPr="00FF655C" w:rsidRDefault="008E36E0" w:rsidP="008E36E0">
      <w:pPr>
        <w:rPr>
          <w:lang w:val="en-US"/>
        </w:rPr>
      </w:pPr>
    </w:p>
    <w:p w14:paraId="0C5C3520" w14:textId="082DE897" w:rsidR="008E36E0" w:rsidRPr="00FF655C" w:rsidRDefault="00C852EC" w:rsidP="00B24BAB">
      <w:pPr>
        <w:pStyle w:val="Author"/>
        <w:rPr>
          <w:lang w:val="en-US"/>
        </w:rPr>
      </w:pPr>
      <w:r w:rsidRPr="00FF655C">
        <w:rPr>
          <w:lang w:val="en-US"/>
        </w:rPr>
        <w:t xml:space="preserve">First </w:t>
      </w:r>
      <w:r w:rsidR="00D4305C" w:rsidRPr="00FF655C">
        <w:rPr>
          <w:lang w:val="en-US"/>
        </w:rPr>
        <w:t>A</w:t>
      </w:r>
      <w:r w:rsidRPr="00FF655C">
        <w:rPr>
          <w:lang w:val="en-US"/>
        </w:rPr>
        <w:t>uthor</w:t>
      </w:r>
      <w:r w:rsidR="00B24BAB" w:rsidRPr="00FF655C">
        <w:rPr>
          <w:caps w:val="0"/>
          <w:vertAlign w:val="superscript"/>
          <w:lang w:val="en-US"/>
        </w:rPr>
        <w:t>a</w:t>
      </w:r>
      <w:r w:rsidR="008E36E0" w:rsidRPr="00FF655C">
        <w:rPr>
          <w:lang w:val="en-US"/>
        </w:rPr>
        <w:t xml:space="preserve">, </w:t>
      </w:r>
      <w:r w:rsidRPr="00FF655C">
        <w:rPr>
          <w:lang w:val="en-US"/>
        </w:rPr>
        <w:t xml:space="preserve">Second </w:t>
      </w:r>
      <w:r w:rsidRPr="00B24BAB">
        <w:t>Author</w:t>
      </w:r>
      <w:r w:rsidR="00B24BAB" w:rsidRPr="00B24BAB">
        <w:rPr>
          <w:caps w:val="0"/>
          <w:vertAlign w:val="superscript"/>
        </w:rPr>
        <w:t>b</w:t>
      </w:r>
      <w:r w:rsidR="00D4305C" w:rsidRPr="00FF655C">
        <w:rPr>
          <w:lang w:val="en-US"/>
        </w:rPr>
        <w:t xml:space="preserve"> </w:t>
      </w:r>
      <w:r w:rsidR="00B24BAB" w:rsidRPr="00FF655C">
        <w:rPr>
          <w:caps w:val="0"/>
          <w:lang w:val="en-US"/>
        </w:rPr>
        <w:t>and</w:t>
      </w:r>
      <w:r w:rsidR="00B754A4" w:rsidRPr="00FF655C">
        <w:rPr>
          <w:lang w:val="en-US"/>
        </w:rPr>
        <w:t xml:space="preserve"> </w:t>
      </w:r>
      <w:r w:rsidRPr="00FF655C">
        <w:rPr>
          <w:lang w:val="en-US"/>
        </w:rPr>
        <w:t>Third Author</w:t>
      </w:r>
      <w:r w:rsidR="00B24BAB" w:rsidRPr="00FF655C">
        <w:rPr>
          <w:caps w:val="0"/>
          <w:vertAlign w:val="superscript"/>
          <w:lang w:val="en-US"/>
        </w:rPr>
        <w:t>b</w:t>
      </w:r>
    </w:p>
    <w:p w14:paraId="486ECBDD" w14:textId="77777777" w:rsidR="008E36E0" w:rsidRPr="00FF655C" w:rsidRDefault="00C852EC" w:rsidP="00B24BAB">
      <w:pPr>
        <w:pStyle w:val="BodiText"/>
        <w:jc w:val="center"/>
        <w:rPr>
          <w:lang w:val="en-US"/>
        </w:rPr>
      </w:pPr>
      <w:r w:rsidRPr="00FF655C">
        <w:rPr>
          <w:vertAlign w:val="superscript"/>
          <w:lang w:val="en-US"/>
        </w:rPr>
        <w:t>a</w:t>
      </w:r>
      <w:r w:rsidR="008E36E0" w:rsidRPr="00FF655C">
        <w:rPr>
          <w:lang w:val="en-US"/>
        </w:rPr>
        <w:t xml:space="preserve"> </w:t>
      </w:r>
      <w:r w:rsidR="00D4305C" w:rsidRPr="00FF655C">
        <w:rPr>
          <w:lang w:val="en-US"/>
        </w:rPr>
        <w:t>Author’s Address</w:t>
      </w:r>
    </w:p>
    <w:p w14:paraId="5D8FC2D0" w14:textId="77777777" w:rsidR="00F16D82" w:rsidRPr="00FF655C" w:rsidRDefault="00F16D82" w:rsidP="00B24BAB">
      <w:pPr>
        <w:pStyle w:val="BodiText"/>
        <w:jc w:val="center"/>
        <w:rPr>
          <w:lang w:val="en-US"/>
        </w:rPr>
      </w:pPr>
      <w:r w:rsidRPr="00FF655C">
        <w:rPr>
          <w:lang w:val="en-US"/>
        </w:rPr>
        <w:t>e-mail:</w:t>
      </w:r>
    </w:p>
    <w:p w14:paraId="6F31841F" w14:textId="77777777" w:rsidR="006D19F1" w:rsidRPr="00FF655C" w:rsidRDefault="006D19F1" w:rsidP="00B24BAB">
      <w:pPr>
        <w:pStyle w:val="BodiText"/>
        <w:jc w:val="center"/>
        <w:rPr>
          <w:lang w:val="en-US"/>
        </w:rPr>
      </w:pPr>
    </w:p>
    <w:p w14:paraId="59A67BF1" w14:textId="77777777" w:rsidR="008E36E0" w:rsidRPr="00FF655C" w:rsidRDefault="00C852EC" w:rsidP="00B24BAB">
      <w:pPr>
        <w:pStyle w:val="BodiText"/>
        <w:jc w:val="center"/>
        <w:rPr>
          <w:lang w:val="en-US"/>
        </w:rPr>
      </w:pPr>
      <w:r w:rsidRPr="00FF655C">
        <w:rPr>
          <w:vertAlign w:val="superscript"/>
          <w:lang w:val="en-US"/>
        </w:rPr>
        <w:t>b</w:t>
      </w:r>
      <w:r w:rsidR="008E36E0" w:rsidRPr="00FF655C">
        <w:rPr>
          <w:lang w:val="en-US"/>
        </w:rPr>
        <w:t xml:space="preserve"> </w:t>
      </w:r>
      <w:r w:rsidR="00D4305C" w:rsidRPr="00FF655C">
        <w:rPr>
          <w:lang w:val="en-US"/>
        </w:rPr>
        <w:t>Author’s Address</w:t>
      </w:r>
    </w:p>
    <w:p w14:paraId="62EDAEEE" w14:textId="77777777" w:rsidR="008E36E0" w:rsidRPr="00FF655C" w:rsidRDefault="008E36E0" w:rsidP="00B24BAB">
      <w:pPr>
        <w:pStyle w:val="BodiText"/>
        <w:jc w:val="center"/>
        <w:rPr>
          <w:lang w:val="en-US"/>
        </w:rPr>
      </w:pPr>
      <w:r w:rsidRPr="00FF655C">
        <w:rPr>
          <w:lang w:val="en-US"/>
        </w:rPr>
        <w:t>e-mail:</w:t>
      </w:r>
    </w:p>
    <w:p w14:paraId="535CCD42" w14:textId="77777777" w:rsidR="00D4305C" w:rsidRDefault="00D4305C" w:rsidP="00B24BAB">
      <w:pPr>
        <w:pStyle w:val="BodiText"/>
        <w:rPr>
          <w:lang w:val="en-US"/>
        </w:rPr>
      </w:pPr>
    </w:p>
    <w:p w14:paraId="001E0A8D" w14:textId="77777777" w:rsidR="00B24BAB" w:rsidRDefault="00B24BAB" w:rsidP="00B24BAB">
      <w:pPr>
        <w:pStyle w:val="BodiText"/>
        <w:rPr>
          <w:lang w:val="en-US"/>
        </w:rPr>
      </w:pPr>
    </w:p>
    <w:tbl>
      <w:tblPr>
        <w:tblStyle w:val="TableGrid"/>
        <w:tblW w:w="850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B24BAB" w:rsidRPr="00793C34" w14:paraId="717F8D6D" w14:textId="77777777" w:rsidTr="006137E1">
        <w:trPr>
          <w:trHeight w:val="728"/>
        </w:trPr>
        <w:tc>
          <w:tcPr>
            <w:tcW w:w="8505" w:type="dxa"/>
            <w:shd w:val="clear" w:color="auto" w:fill="D9D9D9" w:themeFill="background1" w:themeFillShade="D9"/>
          </w:tcPr>
          <w:p w14:paraId="33EAA4D8" w14:textId="77777777" w:rsidR="00B24BAB" w:rsidRPr="00793C34" w:rsidRDefault="00B24BAB" w:rsidP="006137E1">
            <w:pPr>
              <w:pStyle w:val="HeadAbstract"/>
              <w:rPr>
                <w:lang w:val="en-US"/>
              </w:rPr>
            </w:pPr>
            <w:r w:rsidRPr="00793C34">
              <w:rPr>
                <w:lang w:val="en-US"/>
              </w:rPr>
              <w:t>ABSTRACT</w:t>
            </w:r>
          </w:p>
          <w:p w14:paraId="4BC2C1AB" w14:textId="77777777" w:rsidR="00B24BAB" w:rsidRPr="00793C34" w:rsidRDefault="00B24BAB" w:rsidP="00B24BAB">
            <w:pPr>
              <w:pStyle w:val="Abstract"/>
              <w:rPr>
                <w:lang w:val="en-US"/>
              </w:rPr>
            </w:pPr>
          </w:p>
          <w:p w14:paraId="098C96BD" w14:textId="05C55B8D" w:rsidR="00B24BAB" w:rsidRPr="00B24BAB" w:rsidRDefault="00B24BAB" w:rsidP="00B24BAB">
            <w:pPr>
              <w:pStyle w:val="AbstractTitle"/>
              <w:spacing w:before="0" w:after="100"/>
              <w:rPr>
                <w:b w:val="0"/>
                <w:lang w:val="en-US"/>
              </w:rPr>
            </w:pPr>
            <w:r w:rsidRPr="00FF655C">
              <w:rPr>
                <w:b w:val="0"/>
                <w:lang w:val="en-US"/>
              </w:rPr>
              <w:t xml:space="preserve">The abstract should be clear, descriptive, self-explanatory and no longer than 200 words. It should also be suitable for publication in abstracting services. Use 9-pt Arial font for either the word </w:t>
            </w:r>
            <w:r w:rsidRPr="00FF655C">
              <w:rPr>
                <w:rFonts w:cs="Arial"/>
                <w:b w:val="0"/>
                <w:lang w:val="en-US"/>
              </w:rPr>
              <w:t>"</w:t>
            </w:r>
            <w:r w:rsidRPr="00FF655C">
              <w:rPr>
                <w:b w:val="0"/>
                <w:lang w:val="en-US"/>
              </w:rPr>
              <w:t>ABSTRACT</w:t>
            </w:r>
            <w:r w:rsidRPr="00FF655C">
              <w:rPr>
                <w:rFonts w:cs="Arial"/>
                <w:b w:val="0"/>
                <w:lang w:val="en-US"/>
              </w:rPr>
              <w:t>"</w:t>
            </w:r>
            <w:r w:rsidRPr="00FF655C">
              <w:rPr>
                <w:b w:val="0"/>
                <w:lang w:val="en-US"/>
              </w:rPr>
              <w:t xml:space="preserve"> as the title or body of the text with one spacing between lines. The word </w:t>
            </w:r>
            <w:r w:rsidRPr="00FF655C">
              <w:rPr>
                <w:rFonts w:cs="Arial"/>
                <w:b w:val="0"/>
                <w:lang w:val="en-US"/>
              </w:rPr>
              <w:t>“ABSTRACT “should</w:t>
            </w:r>
            <w:r w:rsidRPr="00FF655C">
              <w:rPr>
                <w:b w:val="0"/>
                <w:lang w:val="en-US"/>
              </w:rPr>
              <w:t xml:space="preserve"> be in boldface type.  All words included within the abstract should be in fully-justified text.</w:t>
            </w:r>
          </w:p>
        </w:tc>
      </w:tr>
      <w:tr w:rsidR="00B24BAB" w:rsidRPr="00793C34" w14:paraId="52B6016D" w14:textId="77777777" w:rsidTr="006137E1">
        <w:tc>
          <w:tcPr>
            <w:tcW w:w="8505" w:type="dxa"/>
          </w:tcPr>
          <w:p w14:paraId="46B96DCC" w14:textId="36244A1E" w:rsidR="00B24BAB" w:rsidRPr="009701E3" w:rsidRDefault="00B24BAB" w:rsidP="00B24BAB">
            <w:pPr>
              <w:pStyle w:val="Abstract"/>
              <w:tabs>
                <w:tab w:val="left" w:pos="1026"/>
              </w:tabs>
              <w:spacing w:before="100"/>
              <w:ind w:left="1026" w:hanging="992"/>
              <w:rPr>
                <w:lang w:val="en-US"/>
              </w:rPr>
            </w:pPr>
            <w:r w:rsidRPr="009701E3">
              <w:rPr>
                <w:lang w:val="en-US"/>
              </w:rPr>
              <w:t>Keywords:</w:t>
            </w:r>
            <w:r w:rsidRPr="009701E3">
              <w:rPr>
                <w:lang w:val="en-US"/>
              </w:rPr>
              <w:tab/>
            </w:r>
            <w:r w:rsidRPr="00FF655C">
              <w:rPr>
                <w:lang w:val="en-US"/>
              </w:rPr>
              <w:t xml:space="preserve">use 9 pt, lower case, </w:t>
            </w:r>
            <w:r w:rsidRPr="00B24BAB">
              <w:t>Arial</w:t>
            </w:r>
            <w:r w:rsidRPr="00FF655C">
              <w:rPr>
                <w:lang w:val="en-US"/>
              </w:rPr>
              <w:t>, write alphabetically in 5 words</w:t>
            </w:r>
            <w:r w:rsidRPr="009701E3">
              <w:rPr>
                <w:lang w:val="en-US"/>
              </w:rPr>
              <w:t>.</w:t>
            </w:r>
          </w:p>
        </w:tc>
      </w:tr>
      <w:tr w:rsidR="00B24BAB" w:rsidRPr="00793C34" w14:paraId="59C565CE" w14:textId="77777777" w:rsidTr="006137E1">
        <w:trPr>
          <w:trHeight w:val="470"/>
        </w:trPr>
        <w:tc>
          <w:tcPr>
            <w:tcW w:w="8505" w:type="dxa"/>
          </w:tcPr>
          <w:p w14:paraId="2B619607" w14:textId="77777777" w:rsidR="00B24BAB" w:rsidRPr="009701E3" w:rsidRDefault="00B24BAB" w:rsidP="00B24BAB">
            <w:pPr>
              <w:pStyle w:val="BodiText"/>
              <w:rPr>
                <w:lang w:val="en-US"/>
              </w:rPr>
            </w:pPr>
          </w:p>
        </w:tc>
      </w:tr>
      <w:tr w:rsidR="00B24BAB" w:rsidRPr="00793C34" w14:paraId="410EACB8" w14:textId="77777777" w:rsidTr="006137E1">
        <w:trPr>
          <w:trHeight w:val="659"/>
        </w:trPr>
        <w:tc>
          <w:tcPr>
            <w:tcW w:w="8505" w:type="dxa"/>
            <w:shd w:val="clear" w:color="auto" w:fill="D9D9D9" w:themeFill="background1" w:themeFillShade="D9"/>
          </w:tcPr>
          <w:p w14:paraId="04DF72D2" w14:textId="77777777" w:rsidR="00B24BAB" w:rsidRPr="00793C34" w:rsidRDefault="00B24BAB" w:rsidP="006137E1">
            <w:pPr>
              <w:pStyle w:val="HeadAbstract"/>
              <w:rPr>
                <w:i/>
                <w:lang w:val="en-US"/>
              </w:rPr>
            </w:pPr>
            <w:r w:rsidRPr="00793C34">
              <w:rPr>
                <w:i/>
                <w:lang w:val="en-US"/>
              </w:rPr>
              <w:t>ABSTRAK</w:t>
            </w:r>
          </w:p>
          <w:p w14:paraId="0B4493BF" w14:textId="77777777" w:rsidR="00B24BAB" w:rsidRPr="00793C34" w:rsidRDefault="00B24BAB" w:rsidP="00B24BAB">
            <w:pPr>
              <w:pStyle w:val="Abstract"/>
              <w:rPr>
                <w:lang w:val="en-US"/>
              </w:rPr>
            </w:pPr>
          </w:p>
          <w:p w14:paraId="60E4B55D" w14:textId="2F5536D4" w:rsidR="00B24BAB" w:rsidRPr="00B24BAB" w:rsidRDefault="00B24BAB" w:rsidP="00B24BAB">
            <w:pPr>
              <w:pStyle w:val="Abstract"/>
              <w:spacing w:after="100"/>
              <w:rPr>
                <w:i/>
                <w:lang w:val="en-US"/>
              </w:rPr>
            </w:pPr>
            <w:r w:rsidRPr="00B24BAB">
              <w:rPr>
                <w:i/>
                <w:lang w:val="en-US"/>
              </w:rPr>
              <w:t xml:space="preserve">Abstrak harus jelas, deskriptif, ringkas dan tidak lebih dari 200 kata dan sesuai untuk keperluan publikasi ilmiah.  Gunakan huruf jenis Arial dengan ukuran 9 pt, baik untuk judul </w:t>
            </w:r>
            <w:r w:rsidRPr="00B24BAB">
              <w:rPr>
                <w:rFonts w:cs="Arial"/>
                <w:i/>
                <w:lang w:val="en-US"/>
              </w:rPr>
              <w:t xml:space="preserve">"ABSTRAK" maupun teks isi dan ditulis dalam satu (1) spasi.  Kata </w:t>
            </w:r>
            <w:r w:rsidRPr="00B24BAB">
              <w:rPr>
                <w:i/>
                <w:lang w:val="en-US"/>
              </w:rPr>
              <w:t>ABSTRAK</w:t>
            </w:r>
            <w:r w:rsidRPr="00B24BAB">
              <w:rPr>
                <w:b/>
                <w:i/>
                <w:lang w:val="en-US"/>
              </w:rPr>
              <w:t xml:space="preserve"> </w:t>
            </w:r>
            <w:r w:rsidRPr="00B24BAB">
              <w:rPr>
                <w:i/>
                <w:lang w:val="en-US"/>
              </w:rPr>
              <w:t>harus ditulis dalam format tebal dan semua kata yang tercakup dalam abstrak ditulis dalam format rata kiri dan kanan.</w:t>
            </w:r>
          </w:p>
        </w:tc>
      </w:tr>
      <w:tr w:rsidR="00B24BAB" w:rsidRPr="00793C34" w14:paraId="16457CFD" w14:textId="77777777" w:rsidTr="006137E1">
        <w:trPr>
          <w:trHeight w:val="334"/>
        </w:trPr>
        <w:tc>
          <w:tcPr>
            <w:tcW w:w="8505" w:type="dxa"/>
          </w:tcPr>
          <w:p w14:paraId="331DB8C0" w14:textId="50F8506E" w:rsidR="00B24BAB" w:rsidRPr="00B24BAB" w:rsidRDefault="00B24BAB" w:rsidP="00B24BAB">
            <w:pPr>
              <w:pStyle w:val="Abstract"/>
              <w:tabs>
                <w:tab w:val="left" w:pos="1026"/>
              </w:tabs>
              <w:spacing w:before="100"/>
              <w:ind w:left="1026" w:hanging="992"/>
              <w:rPr>
                <w:i/>
                <w:lang w:val="en-US"/>
              </w:rPr>
            </w:pPr>
            <w:r w:rsidRPr="00B24BAB">
              <w:rPr>
                <w:i/>
                <w:lang w:val="en-US"/>
              </w:rPr>
              <w:t>Kata kunci:</w:t>
            </w:r>
            <w:r w:rsidRPr="00B24BAB">
              <w:rPr>
                <w:i/>
                <w:lang w:val="en-US"/>
              </w:rPr>
              <w:tab/>
              <w:t>ukuran huruf 9 pt, jenis  Arial, huruf kecil, ditulis secara alphabet maksimum 5 kata</w:t>
            </w:r>
            <w:r>
              <w:rPr>
                <w:i/>
                <w:lang w:val="en-US"/>
              </w:rPr>
              <w:t>.</w:t>
            </w:r>
          </w:p>
        </w:tc>
      </w:tr>
    </w:tbl>
    <w:p w14:paraId="0E88EA48" w14:textId="77777777" w:rsidR="008E36E0" w:rsidRPr="00FF655C" w:rsidRDefault="008E36E0" w:rsidP="00B24BAB">
      <w:pPr>
        <w:pStyle w:val="BodiText"/>
        <w:rPr>
          <w:lang w:val="en-US"/>
        </w:rPr>
      </w:pPr>
    </w:p>
    <w:p w14:paraId="35907644" w14:textId="77777777" w:rsidR="008E36E0" w:rsidRPr="00FF655C" w:rsidRDefault="008E36E0" w:rsidP="00B24BAB">
      <w:pPr>
        <w:pStyle w:val="BodiText"/>
        <w:rPr>
          <w:lang w:val="en-US"/>
        </w:rPr>
      </w:pPr>
    </w:p>
    <w:p w14:paraId="0215EBB1" w14:textId="77777777" w:rsidR="008E36E0" w:rsidRPr="00FF655C" w:rsidRDefault="008E36E0" w:rsidP="008E36E0">
      <w:pPr>
        <w:rPr>
          <w:lang w:val="en-US"/>
        </w:rPr>
        <w:sectPr w:rsidR="008E36E0" w:rsidRPr="00FF655C" w:rsidSect="00AE26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701" w:bottom="1701" w:left="1701" w:header="992" w:footer="902" w:gutter="0"/>
          <w:pgNumType w:start="1"/>
          <w:cols w:space="708"/>
          <w:titlePg/>
          <w:docGrid w:linePitch="360"/>
        </w:sectPr>
      </w:pPr>
    </w:p>
    <w:p w14:paraId="1DFFA8BD" w14:textId="77777777" w:rsidR="008E36E0" w:rsidRPr="00FF655C" w:rsidRDefault="0090488D" w:rsidP="008E7C36">
      <w:pPr>
        <w:pStyle w:val="ChapterTitle"/>
        <w:rPr>
          <w:lang w:val="en-US"/>
        </w:rPr>
      </w:pPr>
      <w:r w:rsidRPr="00FF655C">
        <w:rPr>
          <w:lang w:val="en-US"/>
        </w:rPr>
        <w:lastRenderedPageBreak/>
        <w:t>INTRODUCTION</w:t>
      </w:r>
    </w:p>
    <w:p w14:paraId="73F9206B" w14:textId="77777777" w:rsidR="008E36E0" w:rsidRPr="00FF655C" w:rsidRDefault="008E36E0" w:rsidP="00B24BAB">
      <w:pPr>
        <w:pStyle w:val="BodiText"/>
        <w:rPr>
          <w:lang w:val="en-US"/>
        </w:rPr>
      </w:pPr>
    </w:p>
    <w:p w14:paraId="375D9DD6" w14:textId="77777777" w:rsidR="00AB71DF" w:rsidRPr="00FF655C" w:rsidRDefault="002710F4" w:rsidP="00B24BAB">
      <w:pPr>
        <w:pStyle w:val="BodiText"/>
        <w:rPr>
          <w:b/>
        </w:rPr>
      </w:pPr>
      <w:r w:rsidRPr="00FF655C">
        <w:t>The section title</w:t>
      </w:r>
      <w:r w:rsidR="00BA310E" w:rsidRPr="00FF655C">
        <w:t xml:space="preserve"> </w:t>
      </w:r>
      <w:r w:rsidRPr="00FF655C">
        <w:t>use</w:t>
      </w:r>
      <w:r w:rsidR="00BA310E" w:rsidRPr="00FF655C">
        <w:t>s</w:t>
      </w:r>
      <w:r w:rsidRPr="00FF655C">
        <w:t xml:space="preserve"> 1</w:t>
      </w:r>
      <w:r w:rsidR="00BA310E" w:rsidRPr="00FF655C">
        <w:t>0</w:t>
      </w:r>
      <w:r w:rsidR="00682887" w:rsidRPr="00FF655C">
        <w:t xml:space="preserve">-pt bold </w:t>
      </w:r>
      <w:r w:rsidR="00BA310E" w:rsidRPr="00FF655C">
        <w:t>Arial.</w:t>
      </w:r>
      <w:r w:rsidRPr="00FF655C">
        <w:t xml:space="preserve"> </w:t>
      </w:r>
      <w:r w:rsidR="00660966" w:rsidRPr="00FF655C">
        <w:t xml:space="preserve">The </w:t>
      </w:r>
      <w:r w:rsidRPr="00FF655C">
        <w:t>1</w:t>
      </w:r>
      <w:r w:rsidR="00BA310E" w:rsidRPr="00FF655C">
        <w:t>0</w:t>
      </w:r>
      <w:r w:rsidR="00660966" w:rsidRPr="00FF655C">
        <w:t>-</w:t>
      </w:r>
      <w:r w:rsidRPr="00FF655C">
        <w:t xml:space="preserve">pt </w:t>
      </w:r>
      <w:r w:rsidR="00BA310E" w:rsidRPr="00FF655C">
        <w:t>Arial</w:t>
      </w:r>
      <w:r w:rsidR="00660966" w:rsidRPr="00FF655C">
        <w:t xml:space="preserve"> also uses</w:t>
      </w:r>
      <w:r w:rsidRPr="00FF655C">
        <w:t xml:space="preserve"> for </w:t>
      </w:r>
      <w:r w:rsidR="00660966" w:rsidRPr="00FF655C">
        <w:t xml:space="preserve">the </w:t>
      </w:r>
      <w:r w:rsidRPr="00FF655C">
        <w:t>body of the text</w:t>
      </w:r>
      <w:r w:rsidR="00660966" w:rsidRPr="00FF655C">
        <w:t xml:space="preserve"> with one spacing between lines. A</w:t>
      </w:r>
      <w:r w:rsidRPr="00FF655C">
        <w:t xml:space="preserve"> </w:t>
      </w:r>
      <w:r w:rsidR="00BA310E" w:rsidRPr="00FF655C">
        <w:t>10</w:t>
      </w:r>
      <w:r w:rsidR="00660966" w:rsidRPr="00FF655C">
        <w:t>-</w:t>
      </w:r>
      <w:r w:rsidRPr="00FF655C">
        <w:t xml:space="preserve">pt spacing </w:t>
      </w:r>
      <w:r w:rsidR="00682887" w:rsidRPr="00FF655C">
        <w:t xml:space="preserve">is used </w:t>
      </w:r>
      <w:r w:rsidRPr="00FF655C">
        <w:t xml:space="preserve">between paragraph and the next heading. </w:t>
      </w:r>
    </w:p>
    <w:p w14:paraId="1D7CE30D" w14:textId="77777777" w:rsidR="00AB71DF" w:rsidRPr="00FF655C" w:rsidRDefault="00AB71DF" w:rsidP="00B24BAB">
      <w:pPr>
        <w:pStyle w:val="BodiText"/>
        <w:rPr>
          <w:lang w:val="en-US"/>
        </w:rPr>
      </w:pPr>
    </w:p>
    <w:p w14:paraId="5B1F2810" w14:textId="77777777" w:rsidR="00660966" w:rsidRPr="00FF655C" w:rsidRDefault="00AB71DF" w:rsidP="00B24BAB">
      <w:pPr>
        <w:pStyle w:val="BodiText"/>
        <w:rPr>
          <w:lang w:val="en-US"/>
        </w:rPr>
      </w:pPr>
      <w:r w:rsidRPr="00FF655C">
        <w:rPr>
          <w:lang w:val="en-US"/>
        </w:rPr>
        <w:t>I</w:t>
      </w:r>
      <w:r w:rsidR="00660966" w:rsidRPr="00FF655C">
        <w:rPr>
          <w:lang w:val="en-US"/>
        </w:rPr>
        <w:t xml:space="preserve">ntroduction </w:t>
      </w:r>
      <w:r w:rsidR="00F16D82" w:rsidRPr="00FF655C">
        <w:rPr>
          <w:lang w:val="en-US"/>
        </w:rPr>
        <w:t>content describes some background</w:t>
      </w:r>
      <w:r w:rsidR="00660966" w:rsidRPr="00FF655C">
        <w:rPr>
          <w:lang w:val="en-US"/>
        </w:rPr>
        <w:t xml:space="preserve"> issues related to the problem of the study</w:t>
      </w:r>
      <w:r w:rsidRPr="00FF655C">
        <w:rPr>
          <w:lang w:val="en-US"/>
        </w:rPr>
        <w:t>.  The objective of study should be included in the last paragraph oh the introduction</w:t>
      </w:r>
      <w:r w:rsidR="00660966" w:rsidRPr="00FF655C">
        <w:rPr>
          <w:lang w:val="en-US"/>
        </w:rPr>
        <w:t xml:space="preserve"> </w:t>
      </w:r>
    </w:p>
    <w:p w14:paraId="5550CC72" w14:textId="77777777" w:rsidR="008E36E0" w:rsidRDefault="008E36E0" w:rsidP="00B24BAB">
      <w:pPr>
        <w:pStyle w:val="BodiText"/>
        <w:rPr>
          <w:lang w:val="en-US"/>
        </w:rPr>
      </w:pPr>
    </w:p>
    <w:p w14:paraId="481347BC" w14:textId="77777777" w:rsidR="00FF655C" w:rsidRPr="00FF655C" w:rsidRDefault="00FF655C" w:rsidP="00B24BAB">
      <w:pPr>
        <w:pStyle w:val="BodiText"/>
        <w:rPr>
          <w:lang w:val="en-US"/>
        </w:rPr>
      </w:pPr>
    </w:p>
    <w:p w14:paraId="17C01B11" w14:textId="4AD4281A" w:rsidR="008E36E0" w:rsidRPr="00FF655C" w:rsidRDefault="008E36E0" w:rsidP="00B24BAB">
      <w:pPr>
        <w:pStyle w:val="ChapterTitle"/>
        <w:rPr>
          <w:lang w:val="en-US"/>
        </w:rPr>
      </w:pPr>
      <w:r w:rsidRPr="00FF655C">
        <w:rPr>
          <w:lang w:val="en-US"/>
        </w:rPr>
        <w:t>MET</w:t>
      </w:r>
      <w:r w:rsidR="0090488D" w:rsidRPr="00FF655C">
        <w:rPr>
          <w:lang w:val="en-US"/>
        </w:rPr>
        <w:t>H</w:t>
      </w:r>
      <w:r w:rsidRPr="00FF655C">
        <w:rPr>
          <w:lang w:val="en-US"/>
        </w:rPr>
        <w:t>OD</w:t>
      </w:r>
      <w:r w:rsidR="00FF655C">
        <w:rPr>
          <w:lang w:val="en-US"/>
        </w:rPr>
        <w:t>OLOGY</w:t>
      </w:r>
    </w:p>
    <w:p w14:paraId="3FDB12FF" w14:textId="77777777" w:rsidR="008E36E0" w:rsidRPr="00FF655C" w:rsidRDefault="008E36E0" w:rsidP="00B24BAB">
      <w:pPr>
        <w:pStyle w:val="BodiText"/>
        <w:rPr>
          <w:lang w:val="en-US"/>
        </w:rPr>
      </w:pPr>
    </w:p>
    <w:p w14:paraId="5274A6D7" w14:textId="77777777" w:rsidR="00C32A89" w:rsidRPr="00FF655C" w:rsidRDefault="00C32A89" w:rsidP="00B24BAB">
      <w:pPr>
        <w:pStyle w:val="BodiText"/>
        <w:rPr>
          <w:lang w:val="en-AU"/>
        </w:rPr>
      </w:pPr>
      <w:r w:rsidRPr="00FF655C">
        <w:rPr>
          <w:lang w:val="en-AU"/>
        </w:rPr>
        <w:t xml:space="preserve">The method </w:t>
      </w:r>
      <w:r w:rsidR="002F63CF" w:rsidRPr="00FF655C">
        <w:rPr>
          <w:lang w:val="en-AU"/>
        </w:rPr>
        <w:t>should be written in detail to ease the interested reader to re-</w:t>
      </w:r>
      <w:r w:rsidR="00682887" w:rsidRPr="00FF655C">
        <w:rPr>
          <w:lang w:val="en-AU"/>
        </w:rPr>
        <w:t>accomplish</w:t>
      </w:r>
      <w:r w:rsidR="002F63CF" w:rsidRPr="00FF655C">
        <w:rPr>
          <w:lang w:val="en-AU"/>
        </w:rPr>
        <w:t xml:space="preserve"> the similar study.  It </w:t>
      </w:r>
      <w:r w:rsidRPr="00FF655C">
        <w:rPr>
          <w:lang w:val="en-AU"/>
        </w:rPr>
        <w:t>contains information regarding research implementation that include research plot</w:t>
      </w:r>
      <w:r w:rsidR="002F63CF" w:rsidRPr="00FF655C">
        <w:rPr>
          <w:lang w:val="en-AU"/>
        </w:rPr>
        <w:t xml:space="preserve">, </w:t>
      </w:r>
      <w:r w:rsidR="00682887" w:rsidRPr="00FF655C">
        <w:rPr>
          <w:lang w:val="en-AU"/>
        </w:rPr>
        <w:t xml:space="preserve">started </w:t>
      </w:r>
      <w:r w:rsidR="002F63CF" w:rsidRPr="00FF655C">
        <w:rPr>
          <w:lang w:val="en-AU"/>
        </w:rPr>
        <w:t xml:space="preserve">from the use of research materials, its origin and sampling method, </w:t>
      </w:r>
      <w:r w:rsidRPr="00FF655C">
        <w:rPr>
          <w:lang w:val="en-AU"/>
        </w:rPr>
        <w:t xml:space="preserve"> </w:t>
      </w:r>
      <w:r w:rsidR="00682887" w:rsidRPr="00FF655C">
        <w:rPr>
          <w:lang w:val="en-AU"/>
        </w:rPr>
        <w:t xml:space="preserve">as well as reagent and instrument.  </w:t>
      </w:r>
      <w:r w:rsidR="00682887" w:rsidRPr="00FF655C">
        <w:rPr>
          <w:lang w:val="en-AU"/>
        </w:rPr>
        <w:lastRenderedPageBreak/>
        <w:t xml:space="preserve">The method </w:t>
      </w:r>
      <w:r w:rsidR="00682887" w:rsidRPr="00FF655C">
        <w:rPr>
          <w:lang w:val="en-US"/>
        </w:rPr>
        <w:t>concerning policy and/or economic review should adjust</w:t>
      </w:r>
      <w:r w:rsidR="00682887" w:rsidRPr="00FF655C">
        <w:rPr>
          <w:lang w:val="en-AU"/>
        </w:rPr>
        <w:t xml:space="preserve"> its method based on its research plot </w:t>
      </w:r>
    </w:p>
    <w:p w14:paraId="603156A7" w14:textId="77777777" w:rsidR="008E36E0" w:rsidRPr="00FF655C" w:rsidRDefault="008E36E0" w:rsidP="00B24BAB">
      <w:pPr>
        <w:pStyle w:val="BodiText"/>
        <w:rPr>
          <w:lang w:val="en-US"/>
        </w:rPr>
      </w:pPr>
    </w:p>
    <w:p w14:paraId="5FD6289F" w14:textId="77777777" w:rsidR="00F16D82" w:rsidRPr="00FF655C" w:rsidRDefault="00F16D82" w:rsidP="00F16D82">
      <w:pPr>
        <w:pStyle w:val="SectionTitle"/>
        <w:rPr>
          <w:lang w:val="en-US"/>
        </w:rPr>
      </w:pPr>
      <w:r w:rsidRPr="00FF655C">
        <w:rPr>
          <w:lang w:val="en-US"/>
        </w:rPr>
        <w:t xml:space="preserve">Figure and Table </w:t>
      </w:r>
    </w:p>
    <w:p w14:paraId="35E14171" w14:textId="6FD8C161" w:rsidR="00F16D82" w:rsidRPr="00FF655C" w:rsidRDefault="00F16D82" w:rsidP="00B24BAB">
      <w:pPr>
        <w:pStyle w:val="BodiText"/>
        <w:rPr>
          <w:lang w:val="en-US"/>
        </w:rPr>
      </w:pPr>
    </w:p>
    <w:p w14:paraId="1D985230" w14:textId="5AB5E588" w:rsidR="00A16B68" w:rsidRPr="00FF655C" w:rsidRDefault="00A16B68" w:rsidP="00B24BAB">
      <w:pPr>
        <w:pStyle w:val="BodiText"/>
        <w:rPr>
          <w:lang w:val="en-US"/>
        </w:rPr>
      </w:pPr>
      <w:r w:rsidRPr="00FF655C">
        <w:rPr>
          <w:lang w:val="en-US"/>
        </w:rPr>
        <w:t>I</w:t>
      </w:r>
      <w:r w:rsidR="00F16D82" w:rsidRPr="00FF655C">
        <w:rPr>
          <w:lang w:val="en-US"/>
        </w:rPr>
        <w:t xml:space="preserve">mages should be clear and easy to read with a minimum resolution of </w:t>
      </w:r>
      <w:r w:rsidR="00FF655C">
        <w:rPr>
          <w:lang w:val="en-US"/>
        </w:rPr>
        <w:t>3</w:t>
      </w:r>
      <w:r w:rsidR="00F16D82" w:rsidRPr="00FF655C">
        <w:rPr>
          <w:lang w:val="en-US"/>
        </w:rPr>
        <w:t>00 dpi (dots per inch). If the</w:t>
      </w:r>
      <w:r w:rsidRPr="00FF655C">
        <w:rPr>
          <w:lang w:val="en-US"/>
        </w:rPr>
        <w:t xml:space="preserve"> image</w:t>
      </w:r>
      <w:r w:rsidR="00F16D82" w:rsidRPr="00FF655C">
        <w:rPr>
          <w:lang w:val="en-US"/>
        </w:rPr>
        <w:t xml:space="preserve"> size exceeds </w:t>
      </w:r>
      <w:r w:rsidRPr="00FF655C">
        <w:rPr>
          <w:lang w:val="en-US"/>
        </w:rPr>
        <w:t xml:space="preserve">the column width, </w:t>
      </w:r>
      <w:r w:rsidR="00F16D82" w:rsidRPr="00FF655C">
        <w:rPr>
          <w:lang w:val="en-US"/>
        </w:rPr>
        <w:t>it should be put in the center</w:t>
      </w:r>
      <w:r w:rsidRPr="00FF655C">
        <w:rPr>
          <w:lang w:val="en-US"/>
        </w:rPr>
        <w:t xml:space="preserve"> as shown in Figure 1</w:t>
      </w:r>
      <w:r w:rsidR="00F16D82" w:rsidRPr="00FF655C">
        <w:rPr>
          <w:lang w:val="en-US"/>
        </w:rPr>
        <w:t xml:space="preserve">. </w:t>
      </w:r>
      <w:r w:rsidRPr="00FF655C">
        <w:rPr>
          <w:lang w:val="en-US"/>
        </w:rPr>
        <w:t xml:space="preserve"> Similar condition is also conducted to the table that has a wide display as shown in Table 1.  Do not make a table in an image format as it will difficult to be edited.</w:t>
      </w:r>
    </w:p>
    <w:p w14:paraId="7795AF82" w14:textId="77777777" w:rsidR="00F16D82" w:rsidRPr="00FF655C" w:rsidRDefault="00F16D82" w:rsidP="00B24BAB">
      <w:pPr>
        <w:pStyle w:val="BodiText"/>
        <w:rPr>
          <w:lang w:val="en-US"/>
        </w:rPr>
      </w:pPr>
    </w:p>
    <w:p w14:paraId="447B17A5" w14:textId="77777777" w:rsidR="00F16D82" w:rsidRPr="00FF655C" w:rsidRDefault="00F16D82" w:rsidP="00F16D82">
      <w:pPr>
        <w:pStyle w:val="SectionTitle"/>
        <w:rPr>
          <w:lang w:val="en-US"/>
        </w:rPr>
      </w:pPr>
      <w:r w:rsidRPr="00FF655C">
        <w:rPr>
          <w:lang w:val="en-US"/>
        </w:rPr>
        <w:t>Math</w:t>
      </w:r>
      <w:r w:rsidR="006006D0" w:rsidRPr="00FF655C">
        <w:rPr>
          <w:lang w:val="en-US"/>
        </w:rPr>
        <w:t>ematical</w:t>
      </w:r>
      <w:r w:rsidRPr="00FF655C">
        <w:rPr>
          <w:lang w:val="en-US"/>
        </w:rPr>
        <w:t xml:space="preserve"> Formula</w:t>
      </w:r>
      <w:r w:rsidR="006006D0" w:rsidRPr="00FF655C">
        <w:rPr>
          <w:lang w:val="en-US"/>
        </w:rPr>
        <w:t xml:space="preserve">tion </w:t>
      </w:r>
      <w:r w:rsidRPr="00FF655C">
        <w:rPr>
          <w:lang w:val="en-US"/>
        </w:rPr>
        <w:t xml:space="preserve">and </w:t>
      </w:r>
      <w:r w:rsidR="006006D0" w:rsidRPr="00FF655C">
        <w:rPr>
          <w:lang w:val="en-US"/>
        </w:rPr>
        <w:t xml:space="preserve">Equation of </w:t>
      </w:r>
      <w:r w:rsidRPr="00FF655C">
        <w:rPr>
          <w:lang w:val="en-US"/>
        </w:rPr>
        <w:t>Chemical Reactions</w:t>
      </w:r>
    </w:p>
    <w:p w14:paraId="4146F3E0" w14:textId="77777777" w:rsidR="00F16D82" w:rsidRPr="00FF655C" w:rsidRDefault="00F16D82" w:rsidP="00B24BAB">
      <w:pPr>
        <w:pStyle w:val="BodiText"/>
        <w:rPr>
          <w:lang w:val="en-US"/>
        </w:rPr>
      </w:pPr>
    </w:p>
    <w:p w14:paraId="5A06B788" w14:textId="77777777" w:rsidR="006006D0" w:rsidRDefault="006006D0" w:rsidP="00B24BAB">
      <w:pPr>
        <w:pStyle w:val="BodiText"/>
        <w:rPr>
          <w:lang w:val="en-US"/>
        </w:rPr>
      </w:pPr>
      <w:r w:rsidRPr="00FF655C">
        <w:rPr>
          <w:lang w:val="en-US"/>
        </w:rPr>
        <w:t>Mathematical formulation and equation of chemical reaction</w:t>
      </w:r>
      <w:r w:rsidR="00CE47D3" w:rsidRPr="00FF655C">
        <w:rPr>
          <w:lang w:val="en-US"/>
        </w:rPr>
        <w:t>, if any, should use a Microsoft Equation Editor or Math Type as follows:</w:t>
      </w:r>
    </w:p>
    <w:p w14:paraId="697F8C10" w14:textId="77777777" w:rsidR="00B24BAB" w:rsidRPr="00FF655C" w:rsidRDefault="00B24BAB" w:rsidP="00B24BAB">
      <w:pPr>
        <w:pStyle w:val="BodiText"/>
        <w:rPr>
          <w:lang w:val="en-US"/>
        </w:rPr>
      </w:pPr>
    </w:p>
    <w:p w14:paraId="4EBBD078" w14:textId="77777777" w:rsidR="00CE47D3" w:rsidRPr="00FF655C" w:rsidRDefault="00CE47D3" w:rsidP="00CE47D3">
      <w:pPr>
        <w:pStyle w:val="Equation"/>
      </w:pPr>
      <w:r w:rsidRPr="00FF655C">
        <w:lastRenderedPageBreak/>
        <w:t>X + Y = Z</w:t>
      </w:r>
      <w:r w:rsidRPr="00FF655C">
        <w:tab/>
        <w:t>(1)</w:t>
      </w:r>
    </w:p>
    <w:p w14:paraId="1639734C" w14:textId="77777777" w:rsidR="00CE47D3" w:rsidRPr="00FF655C" w:rsidRDefault="00CE47D3" w:rsidP="00CE47D3">
      <w:pPr>
        <w:pStyle w:val="Equation"/>
        <w:rPr>
          <w:lang w:val="en-ID"/>
        </w:rPr>
      </w:pPr>
      <w:r w:rsidRPr="00FF655C">
        <w:t>H</w:t>
      </w:r>
      <w:r w:rsidRPr="00FF655C">
        <w:rPr>
          <w:vertAlign w:val="subscript"/>
        </w:rPr>
        <w:t>2</w:t>
      </w:r>
      <w:r w:rsidRPr="00FF655C">
        <w:t>+</w:t>
      </w:r>
      <w:r w:rsidRPr="00FF655C">
        <w:rPr>
          <w:rFonts w:ascii="Segoe UI" w:hAnsi="Segoe UI" w:cs="Segoe UI"/>
        </w:rPr>
        <w:t>½</w:t>
      </w:r>
      <w:r w:rsidRPr="00FF655C">
        <w:t>O</w:t>
      </w:r>
      <w:r w:rsidRPr="00FF655C">
        <w:rPr>
          <w:vertAlign w:val="subscript"/>
        </w:rPr>
        <w:t>2</w:t>
      </w:r>
      <w:r w:rsidRPr="00FF655C">
        <w:t xml:space="preserve"> </w:t>
      </w:r>
      <w:r w:rsidRPr="00FF655C">
        <w:rPr>
          <w:lang w:val="en-ID"/>
        </w:rPr>
        <w:sym w:font="Wingdings" w:char="F0E0"/>
      </w:r>
      <w:r w:rsidRPr="00FF655C">
        <w:rPr>
          <w:lang w:val="en-ID"/>
        </w:rPr>
        <w:t xml:space="preserve"> </w:t>
      </w:r>
      <w:r w:rsidRPr="00FF655C">
        <w:t>H</w:t>
      </w:r>
      <w:r w:rsidRPr="00FF655C">
        <w:rPr>
          <w:vertAlign w:val="subscript"/>
        </w:rPr>
        <w:t>2</w:t>
      </w:r>
      <w:r w:rsidRPr="00FF655C">
        <w:t>O</w:t>
      </w:r>
      <w:r w:rsidRPr="00FF655C">
        <w:rPr>
          <w:lang w:val="en-ID"/>
        </w:rPr>
        <w:tab/>
      </w:r>
      <w:r w:rsidRPr="00FF655C">
        <w:t>(</w:t>
      </w:r>
      <w:r w:rsidRPr="00FF655C">
        <w:rPr>
          <w:lang w:val="en-ID"/>
        </w:rPr>
        <w:t>2</w:t>
      </w:r>
      <w:r w:rsidRPr="00FF655C">
        <w:t>)</w:t>
      </w:r>
    </w:p>
    <w:p w14:paraId="0F33893F" w14:textId="77777777" w:rsidR="00FF655C" w:rsidRDefault="00FF655C" w:rsidP="00B24BAB">
      <w:pPr>
        <w:pStyle w:val="BodiText"/>
        <w:rPr>
          <w:lang w:val="en-US"/>
        </w:rPr>
      </w:pPr>
    </w:p>
    <w:p w14:paraId="3508ED12" w14:textId="77777777" w:rsidR="00CE47D3" w:rsidRPr="00FF655C" w:rsidRDefault="00CE47D3" w:rsidP="00B24BAB">
      <w:pPr>
        <w:pStyle w:val="BodiText"/>
        <w:rPr>
          <w:lang w:val="en-US"/>
        </w:rPr>
      </w:pPr>
      <w:r w:rsidRPr="00FF655C">
        <w:rPr>
          <w:lang w:val="en-US"/>
        </w:rPr>
        <w:t>Give a number at the end of each equation</w:t>
      </w:r>
      <w:r w:rsidR="00D36BA3" w:rsidRPr="00FF655C">
        <w:rPr>
          <w:lang w:val="en-US"/>
        </w:rPr>
        <w:t xml:space="preserve"> as shown within </w:t>
      </w:r>
      <w:r w:rsidR="007341C2" w:rsidRPr="00FF655C">
        <w:rPr>
          <w:lang w:val="en-US"/>
        </w:rPr>
        <w:t xml:space="preserve">above </w:t>
      </w:r>
      <w:r w:rsidR="00D36BA3" w:rsidRPr="00FF655C">
        <w:rPr>
          <w:lang w:val="en-US"/>
        </w:rPr>
        <w:t>examples</w:t>
      </w:r>
      <w:r w:rsidRPr="00FF655C">
        <w:rPr>
          <w:lang w:val="en-US"/>
        </w:rPr>
        <w:t>.</w:t>
      </w:r>
    </w:p>
    <w:p w14:paraId="327BA9CD" w14:textId="77777777" w:rsidR="006006D0" w:rsidRPr="00FF655C" w:rsidRDefault="006006D0" w:rsidP="00B24BAB">
      <w:pPr>
        <w:pStyle w:val="BodiText"/>
        <w:rPr>
          <w:lang w:val="en-US"/>
        </w:rPr>
      </w:pPr>
    </w:p>
    <w:p w14:paraId="4D2DE448" w14:textId="77777777" w:rsidR="00F16D82" w:rsidRPr="00FF655C" w:rsidRDefault="00F16D82" w:rsidP="00F16D82">
      <w:pPr>
        <w:pStyle w:val="SectionTitle"/>
        <w:rPr>
          <w:rFonts w:cs="Arial"/>
          <w:lang w:val="en-US"/>
        </w:rPr>
      </w:pPr>
      <w:r w:rsidRPr="00FF655C">
        <w:rPr>
          <w:rFonts w:cs="Arial"/>
          <w:lang w:val="en-US"/>
        </w:rPr>
        <w:t>Reference</w:t>
      </w:r>
    </w:p>
    <w:p w14:paraId="749B6A95" w14:textId="77777777" w:rsidR="00F16D82" w:rsidRPr="00FF655C" w:rsidRDefault="00F16D82" w:rsidP="00B24BAB">
      <w:pPr>
        <w:pStyle w:val="BodiText"/>
        <w:rPr>
          <w:lang w:val="en-US"/>
        </w:rPr>
      </w:pPr>
    </w:p>
    <w:p w14:paraId="0954BA76" w14:textId="77777777" w:rsidR="007341C2" w:rsidRPr="00B24BAB" w:rsidRDefault="007341C2" w:rsidP="00B24BAB">
      <w:pPr>
        <w:pStyle w:val="BodiText"/>
      </w:pPr>
      <w:r w:rsidRPr="00FF655C">
        <w:rPr>
          <w:lang w:val="en-AU"/>
        </w:rPr>
        <w:t xml:space="preserve">The reference should </w:t>
      </w:r>
      <w:r w:rsidR="005853CA" w:rsidRPr="00FF655C">
        <w:rPr>
          <w:lang w:val="en-AU"/>
        </w:rPr>
        <w:t xml:space="preserve">meet provision </w:t>
      </w:r>
      <w:r w:rsidRPr="00FF655C">
        <w:rPr>
          <w:lang w:val="en-AU"/>
        </w:rPr>
        <w:t>as follows:</w:t>
      </w:r>
    </w:p>
    <w:p w14:paraId="1281FCBD" w14:textId="77777777" w:rsidR="005360D9" w:rsidRPr="00FF655C" w:rsidRDefault="005853CA" w:rsidP="00B24BAB">
      <w:pPr>
        <w:pStyle w:val="Indent1"/>
        <w:numPr>
          <w:ilvl w:val="0"/>
          <w:numId w:val="4"/>
        </w:numPr>
        <w:ind w:left="284" w:hanging="284"/>
      </w:pPr>
      <w:r w:rsidRPr="00FF655C">
        <w:t>the use publication should be less than 5 years;</w:t>
      </w:r>
    </w:p>
    <w:p w14:paraId="1FC99729" w14:textId="77777777" w:rsidR="005853CA" w:rsidRPr="00FF655C" w:rsidRDefault="005853CA" w:rsidP="00B24BAB">
      <w:pPr>
        <w:pStyle w:val="Indent1"/>
        <w:numPr>
          <w:ilvl w:val="0"/>
          <w:numId w:val="4"/>
        </w:numPr>
        <w:ind w:left="284" w:hanging="284"/>
      </w:pPr>
      <w:r w:rsidRPr="00FF655C">
        <w:t>the publication list should be arranged in alphabetical order;</w:t>
      </w:r>
    </w:p>
    <w:p w14:paraId="13B8B1BA" w14:textId="77777777" w:rsidR="007341C2" w:rsidRPr="00FF655C" w:rsidRDefault="005853CA" w:rsidP="00B24BAB">
      <w:pPr>
        <w:pStyle w:val="Indent1"/>
        <w:numPr>
          <w:ilvl w:val="0"/>
          <w:numId w:val="4"/>
        </w:numPr>
        <w:ind w:left="284" w:hanging="284"/>
      </w:pPr>
      <w:r w:rsidRPr="00FF655C">
        <w:t xml:space="preserve">the </w:t>
      </w:r>
      <w:r w:rsidR="007341C2" w:rsidRPr="00FF655C">
        <w:t xml:space="preserve">references </w:t>
      </w:r>
      <w:r w:rsidRPr="00FF655C">
        <w:t xml:space="preserve">within text </w:t>
      </w:r>
      <w:r w:rsidR="007341C2" w:rsidRPr="00FF655C">
        <w:t xml:space="preserve">are written by giving </w:t>
      </w:r>
      <w:r w:rsidR="00B82610" w:rsidRPr="00FF655C">
        <w:t>the author(s) last name followed by publication year;</w:t>
      </w:r>
    </w:p>
    <w:p w14:paraId="2F86D808" w14:textId="77777777" w:rsidR="005360D9" w:rsidRPr="00FF655C" w:rsidRDefault="00B82610" w:rsidP="00B24BAB">
      <w:pPr>
        <w:pStyle w:val="Indent1"/>
        <w:numPr>
          <w:ilvl w:val="0"/>
          <w:numId w:val="4"/>
        </w:numPr>
        <w:ind w:left="284" w:hanging="284"/>
      </w:pPr>
      <w:r w:rsidRPr="00FF655C">
        <w:t xml:space="preserve">in the case of </w:t>
      </w:r>
      <w:r w:rsidR="005360D9" w:rsidRPr="00FF655C">
        <w:t xml:space="preserve">two authors, both is written completely, however, if the authors are more than 2 people, </w:t>
      </w:r>
      <w:r w:rsidR="005853CA" w:rsidRPr="00FF655C">
        <w:t>only the first author is written followed by the word "</w:t>
      </w:r>
      <w:r w:rsidR="005360D9" w:rsidRPr="00FF655C">
        <w:t>et al</w:t>
      </w:r>
      <w:r w:rsidR="005853CA" w:rsidRPr="00FF655C">
        <w:t>.</w:t>
      </w:r>
      <w:r w:rsidR="00B31D02" w:rsidRPr="00FF655C">
        <w:t xml:space="preserve">" as well as </w:t>
      </w:r>
      <w:r w:rsidR="005360D9" w:rsidRPr="00FF655C">
        <w:t>publication year</w:t>
      </w:r>
      <w:r w:rsidR="005853CA" w:rsidRPr="00FF655C">
        <w:t>.</w:t>
      </w:r>
    </w:p>
    <w:p w14:paraId="4724EC82" w14:textId="77777777" w:rsidR="00FF655C" w:rsidRDefault="00FF655C" w:rsidP="00FF655C">
      <w:pPr>
        <w:pStyle w:val="BodiText"/>
        <w:rPr>
          <w:lang w:val="en-ID"/>
        </w:rPr>
      </w:pPr>
    </w:p>
    <w:p w14:paraId="6E922106" w14:textId="77777777" w:rsidR="00FF655C" w:rsidRPr="00FF655C" w:rsidRDefault="00FF655C" w:rsidP="00FF655C">
      <w:pPr>
        <w:pStyle w:val="BodiText"/>
        <w:rPr>
          <w:lang w:val="en-ID"/>
        </w:rPr>
      </w:pPr>
    </w:p>
    <w:p w14:paraId="631A6BDE" w14:textId="77777777" w:rsidR="00EB600C" w:rsidRPr="00FF655C" w:rsidRDefault="00EB600C" w:rsidP="00B24BAB">
      <w:pPr>
        <w:pStyle w:val="ChapterTitle"/>
        <w:rPr>
          <w:lang w:val="en-US"/>
        </w:rPr>
      </w:pPr>
      <w:r w:rsidRPr="00FF655C">
        <w:rPr>
          <w:lang w:val="en-US"/>
        </w:rPr>
        <w:t>RESULTS AND DISCUSSION</w:t>
      </w:r>
    </w:p>
    <w:p w14:paraId="07A91000" w14:textId="77777777" w:rsidR="00EB600C" w:rsidRPr="00FF655C" w:rsidRDefault="00EB600C" w:rsidP="00B24BAB">
      <w:pPr>
        <w:pStyle w:val="BodiText"/>
        <w:rPr>
          <w:lang w:val="en-US"/>
        </w:rPr>
      </w:pPr>
    </w:p>
    <w:p w14:paraId="7BD77623" w14:textId="77777777" w:rsidR="00805722" w:rsidRPr="00FF655C" w:rsidRDefault="00EB600C" w:rsidP="00B24BAB">
      <w:pPr>
        <w:pStyle w:val="BodiText"/>
        <w:rPr>
          <w:lang w:val="en-US"/>
        </w:rPr>
      </w:pPr>
      <w:r w:rsidRPr="00B24BAB">
        <w:t>Result</w:t>
      </w:r>
      <w:r w:rsidRPr="00FF655C">
        <w:rPr>
          <w:lang w:val="en-US"/>
        </w:rPr>
        <w:t xml:space="preserve"> of the study should be presented </w:t>
      </w:r>
      <w:r w:rsidR="00805722" w:rsidRPr="00FF655C">
        <w:rPr>
          <w:lang w:val="en-US"/>
        </w:rPr>
        <w:t xml:space="preserve">in theoretical arguments as either qualitatively </w:t>
      </w:r>
      <w:r w:rsidRPr="00FF655C">
        <w:rPr>
          <w:lang w:val="en-US"/>
        </w:rPr>
        <w:t>or</w:t>
      </w:r>
      <w:r w:rsidR="00805722" w:rsidRPr="00FF655C">
        <w:rPr>
          <w:lang w:val="en-US"/>
        </w:rPr>
        <w:t xml:space="preserve"> </w:t>
      </w:r>
      <w:r w:rsidRPr="00FF655C">
        <w:rPr>
          <w:lang w:val="en-US"/>
        </w:rPr>
        <w:t xml:space="preserve">quantitatively. Graphs and tables are required to represent the experiment results.  The results should be compared with other similar study results that have been </w:t>
      </w:r>
      <w:r w:rsidRPr="00FF655C">
        <w:rPr>
          <w:lang w:val="en-US"/>
        </w:rPr>
        <w:lastRenderedPageBreak/>
        <w:t xml:space="preserve">published by quoting </w:t>
      </w:r>
      <w:r w:rsidR="00805722" w:rsidRPr="00FF655C">
        <w:rPr>
          <w:lang w:val="en-US"/>
        </w:rPr>
        <w:t xml:space="preserve">such a reference(s) completed with the author name and the publication year. </w:t>
      </w:r>
    </w:p>
    <w:p w14:paraId="13DC0804" w14:textId="77777777" w:rsidR="00805722" w:rsidRPr="00FF655C" w:rsidRDefault="00805722" w:rsidP="00B24BAB">
      <w:pPr>
        <w:pStyle w:val="BodiText"/>
        <w:rPr>
          <w:lang w:val="en-US"/>
        </w:rPr>
      </w:pPr>
    </w:p>
    <w:p w14:paraId="7B2C391F" w14:textId="77777777" w:rsidR="006D19F1" w:rsidRPr="00FF655C" w:rsidRDefault="00F01C9B" w:rsidP="00B24BAB">
      <w:pPr>
        <w:pStyle w:val="BodiText"/>
        <w:rPr>
          <w:lang w:val="en-US"/>
        </w:rPr>
      </w:pPr>
      <w:r w:rsidRPr="00FF655C">
        <w:rPr>
          <w:lang w:val="en-US"/>
        </w:rPr>
        <w:t>If the f</w:t>
      </w:r>
      <w:r w:rsidR="00805722" w:rsidRPr="00FF655C">
        <w:rPr>
          <w:lang w:val="en-US"/>
        </w:rPr>
        <w:t>igures or tables</w:t>
      </w:r>
      <w:r w:rsidRPr="00FF655C">
        <w:rPr>
          <w:lang w:val="en-US"/>
        </w:rPr>
        <w:t xml:space="preserve"> are placed within column (left or right columns), they are assigned after figure or table </w:t>
      </w:r>
      <w:r w:rsidR="00B31D02" w:rsidRPr="00FF655C">
        <w:rPr>
          <w:lang w:val="en-US"/>
        </w:rPr>
        <w:t>information as seen in the example (Figure 2).</w:t>
      </w:r>
    </w:p>
    <w:p w14:paraId="6A9858E3" w14:textId="77777777" w:rsidR="008E7C36" w:rsidRPr="00B24BAB" w:rsidRDefault="008E7C36" w:rsidP="00B24BAB">
      <w:pPr>
        <w:pStyle w:val="BodiText"/>
      </w:pPr>
    </w:p>
    <w:p w14:paraId="54EF9247" w14:textId="77777777" w:rsidR="00FF655C" w:rsidRPr="00B24BAB" w:rsidRDefault="00FF655C" w:rsidP="00B24BAB">
      <w:pPr>
        <w:pStyle w:val="BodiText"/>
      </w:pPr>
    </w:p>
    <w:p w14:paraId="39A41BF8" w14:textId="77777777" w:rsidR="00FF655C" w:rsidRPr="00B24BAB" w:rsidRDefault="00FF655C" w:rsidP="00B24BAB">
      <w:pPr>
        <w:pStyle w:val="FigureTitle"/>
      </w:pPr>
      <w:r w:rsidRPr="00FF655C">
        <w:rPr>
          <w:noProof/>
          <w:lang w:val="en-US"/>
        </w:rPr>
        <mc:AlternateContent>
          <mc:Choice Requires="wps">
            <w:drawing>
              <wp:inline distT="0" distB="0" distL="0" distR="0" wp14:anchorId="15D24FFC" wp14:editId="405340F3">
                <wp:extent cx="2510155" cy="1116330"/>
                <wp:effectExtent l="0" t="0" r="23495" b="26670"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1116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4105B" w14:textId="77777777" w:rsidR="00FF655C" w:rsidRPr="00FF655C" w:rsidRDefault="00FF655C" w:rsidP="00FF655C">
                            <w:pPr>
                              <w:pStyle w:val="Indent1"/>
                              <w:jc w:val="center"/>
                            </w:pPr>
                            <w:r w:rsidRPr="00FF655C">
                              <w:t xml:space="preserve">Figure resolution </w:t>
                            </w:r>
                            <w:r>
                              <w:t>3</w:t>
                            </w:r>
                            <w:r w:rsidRPr="00FF655C">
                              <w:t>00 dpi (dot per inch)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6" style="width:197.65pt;height:8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">
                <v:textbox>
                  <w:txbxContent>
                    <w:p w14:paraId="0274105B" w14:textId="77777777" w:rsidR="00FF655C" w:rsidRPr="00FF655C" w:rsidRDefault="00FF655C" w:rsidP="00FF655C">
                      <w:pPr>
                        <w:pStyle w:val="Indent1"/>
                        <w:jc w:val="center"/>
                      </w:pPr>
                      <w:r w:rsidRPr="00FF655C">
                        <w:t xml:space="preserve">Figure resolution </w:t>
                      </w:r>
                      <w:r>
                        <w:t>3</w:t>
                      </w:r>
                      <w:r w:rsidRPr="00FF655C">
                        <w:t>00 dpi (dot per inch)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D1D9AD" w14:textId="77777777" w:rsidR="00FF655C" w:rsidRPr="00FF655C" w:rsidRDefault="00FF655C" w:rsidP="00FF655C">
      <w:pPr>
        <w:pStyle w:val="FigureTitle"/>
        <w:rPr>
          <w:lang w:val="en-US"/>
        </w:rPr>
      </w:pPr>
    </w:p>
    <w:p w14:paraId="7196FBC4" w14:textId="7898B7DB" w:rsidR="0094734F" w:rsidRDefault="00FF655C" w:rsidP="00B24BAB">
      <w:pPr>
        <w:pStyle w:val="FigureTitle"/>
        <w:rPr>
          <w:lang w:val="en-US"/>
        </w:rPr>
      </w:pPr>
      <w:r w:rsidRPr="00FF655C">
        <w:rPr>
          <w:lang w:val="en-US"/>
        </w:rPr>
        <w:t>Figure 2. Figure information</w:t>
      </w:r>
    </w:p>
    <w:p w14:paraId="34C62C96" w14:textId="77777777" w:rsidR="00FF655C" w:rsidRDefault="00FF655C" w:rsidP="00B24BAB">
      <w:pPr>
        <w:pStyle w:val="BodiText"/>
        <w:rPr>
          <w:lang w:val="en-US"/>
        </w:rPr>
      </w:pPr>
    </w:p>
    <w:p w14:paraId="0F56CC23" w14:textId="77777777" w:rsidR="00FF655C" w:rsidRDefault="00FF655C" w:rsidP="00B24BAB">
      <w:pPr>
        <w:pStyle w:val="BodiText"/>
        <w:rPr>
          <w:lang w:val="en-US"/>
        </w:rPr>
      </w:pPr>
    </w:p>
    <w:p w14:paraId="456216BC" w14:textId="77777777" w:rsidR="00FF655C" w:rsidRPr="00FF655C" w:rsidRDefault="00FF655C" w:rsidP="00B24BAB">
      <w:pPr>
        <w:pStyle w:val="BodiText"/>
        <w:rPr>
          <w:lang w:val="en-US"/>
        </w:rPr>
      </w:pPr>
      <w:r w:rsidRPr="00FF655C">
        <w:rPr>
          <w:lang w:val="en-US"/>
        </w:rPr>
        <w:t>Example of the table that is set within column is seen in Table 2.</w:t>
      </w:r>
    </w:p>
    <w:p w14:paraId="5F0F070E" w14:textId="77777777" w:rsidR="00FF655C" w:rsidRDefault="00FF655C" w:rsidP="00B24BAB">
      <w:pPr>
        <w:pStyle w:val="BodiText"/>
        <w:rPr>
          <w:lang w:val="en-US"/>
        </w:rPr>
      </w:pPr>
    </w:p>
    <w:p w14:paraId="6B256787" w14:textId="77777777" w:rsidR="00B24BAB" w:rsidRPr="00FF655C" w:rsidRDefault="00B24BAB" w:rsidP="00B24BAB">
      <w:pPr>
        <w:pStyle w:val="BodiText"/>
        <w:rPr>
          <w:lang w:val="en-US"/>
        </w:rPr>
      </w:pPr>
    </w:p>
    <w:p w14:paraId="5E8E9F57" w14:textId="77777777" w:rsidR="00FF655C" w:rsidRPr="00FF655C" w:rsidRDefault="00FF655C" w:rsidP="00FF655C">
      <w:pPr>
        <w:pStyle w:val="TableTitle"/>
        <w:rPr>
          <w:lang w:val="en-US"/>
        </w:rPr>
      </w:pPr>
      <w:r w:rsidRPr="00FF655C">
        <w:rPr>
          <w:lang w:val="en-US"/>
        </w:rPr>
        <w:t>Table 2.</w:t>
      </w:r>
      <w:r w:rsidRPr="00FF655C">
        <w:rPr>
          <w:lang w:val="en-US"/>
        </w:rPr>
        <w:tab/>
        <w:t>Table title</w:t>
      </w:r>
    </w:p>
    <w:p w14:paraId="2083C518" w14:textId="77777777" w:rsidR="00FF655C" w:rsidRPr="00FF655C" w:rsidRDefault="00FF655C" w:rsidP="00341757">
      <w:pPr>
        <w:pStyle w:val="TableTitle"/>
        <w:rPr>
          <w:lang w:val="en-US"/>
        </w:rPr>
      </w:pPr>
    </w:p>
    <w:tbl>
      <w:tblPr>
        <w:tblStyle w:val="TableGrid"/>
        <w:tblW w:w="3969" w:type="dxa"/>
        <w:tblInd w:w="10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114"/>
        <w:gridCol w:w="1288"/>
      </w:tblGrid>
      <w:tr w:rsidR="00FF655C" w:rsidRPr="00FF655C" w14:paraId="71FF25AF" w14:textId="77777777" w:rsidTr="006137E1">
        <w:tc>
          <w:tcPr>
            <w:tcW w:w="567" w:type="dxa"/>
            <w:tcBorders>
              <w:bottom w:val="single" w:sz="4" w:space="0" w:color="auto"/>
            </w:tcBorders>
          </w:tcPr>
          <w:p w14:paraId="7A2CE030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No</w:t>
            </w:r>
          </w:p>
        </w:tc>
        <w:tc>
          <w:tcPr>
            <w:tcW w:w="2114" w:type="dxa"/>
            <w:tcBorders>
              <w:bottom w:val="single" w:sz="4" w:space="0" w:color="auto"/>
            </w:tcBorders>
          </w:tcPr>
          <w:p w14:paraId="26A193AA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Title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1FAAAEC3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Grade</w:t>
            </w:r>
          </w:p>
        </w:tc>
      </w:tr>
      <w:tr w:rsidR="00FF655C" w:rsidRPr="00FF655C" w14:paraId="7B9A2F52" w14:textId="77777777" w:rsidTr="006137E1">
        <w:tc>
          <w:tcPr>
            <w:tcW w:w="567" w:type="dxa"/>
            <w:tcBorders>
              <w:bottom w:val="nil"/>
            </w:tcBorders>
          </w:tcPr>
          <w:p w14:paraId="6455A947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1</w:t>
            </w:r>
          </w:p>
        </w:tc>
        <w:tc>
          <w:tcPr>
            <w:tcW w:w="2114" w:type="dxa"/>
            <w:tcBorders>
              <w:bottom w:val="nil"/>
            </w:tcBorders>
          </w:tcPr>
          <w:p w14:paraId="454BE8A0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AAA</w:t>
            </w:r>
          </w:p>
        </w:tc>
        <w:tc>
          <w:tcPr>
            <w:tcW w:w="1288" w:type="dxa"/>
            <w:tcBorders>
              <w:bottom w:val="nil"/>
            </w:tcBorders>
          </w:tcPr>
          <w:p w14:paraId="0C28282E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123</w:t>
            </w:r>
          </w:p>
        </w:tc>
      </w:tr>
      <w:tr w:rsidR="00FF655C" w:rsidRPr="00FF655C" w14:paraId="6505D66C" w14:textId="77777777" w:rsidTr="006137E1">
        <w:tc>
          <w:tcPr>
            <w:tcW w:w="567" w:type="dxa"/>
            <w:tcBorders>
              <w:top w:val="nil"/>
            </w:tcBorders>
          </w:tcPr>
          <w:p w14:paraId="651648FC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2</w:t>
            </w:r>
          </w:p>
        </w:tc>
        <w:tc>
          <w:tcPr>
            <w:tcW w:w="2114" w:type="dxa"/>
            <w:tcBorders>
              <w:top w:val="nil"/>
            </w:tcBorders>
          </w:tcPr>
          <w:p w14:paraId="22FAD07A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BBB</w:t>
            </w:r>
          </w:p>
        </w:tc>
        <w:tc>
          <w:tcPr>
            <w:tcW w:w="1288" w:type="dxa"/>
            <w:tcBorders>
              <w:top w:val="nil"/>
            </w:tcBorders>
          </w:tcPr>
          <w:p w14:paraId="0B1CA580" w14:textId="77777777" w:rsidR="00FF655C" w:rsidRPr="00FF655C" w:rsidRDefault="00FF655C" w:rsidP="006137E1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123</w:t>
            </w:r>
          </w:p>
        </w:tc>
      </w:tr>
    </w:tbl>
    <w:p w14:paraId="2BFFCC8B" w14:textId="77777777" w:rsidR="00FF655C" w:rsidRPr="00FF655C" w:rsidRDefault="00FF655C" w:rsidP="00FF655C">
      <w:pPr>
        <w:rPr>
          <w:b/>
          <w:lang w:val="en-US"/>
        </w:rPr>
      </w:pPr>
    </w:p>
    <w:p w14:paraId="20E8C040" w14:textId="77777777" w:rsidR="00F16D82" w:rsidRPr="00FF655C" w:rsidRDefault="00F16D82" w:rsidP="00F16D82">
      <w:pPr>
        <w:rPr>
          <w:lang w:val="en-US"/>
        </w:rPr>
        <w:sectPr w:rsidR="00F16D82" w:rsidRPr="00FF655C" w:rsidSect="00341757">
          <w:type w:val="continuous"/>
          <w:pgSz w:w="11906" w:h="16838"/>
          <w:pgMar w:top="1701" w:right="1701" w:bottom="1701" w:left="1701" w:header="993" w:footer="903" w:gutter="0"/>
          <w:cols w:num="2" w:space="567"/>
          <w:docGrid w:linePitch="360"/>
        </w:sectPr>
      </w:pPr>
    </w:p>
    <w:p w14:paraId="1C241EA9" w14:textId="77777777" w:rsidR="0094734F" w:rsidRDefault="0094734F" w:rsidP="00FF655C">
      <w:pPr>
        <w:pStyle w:val="BodiText"/>
        <w:rPr>
          <w:lang w:val="en-US"/>
        </w:rPr>
      </w:pPr>
    </w:p>
    <w:p w14:paraId="72DE078A" w14:textId="77777777" w:rsidR="00FF655C" w:rsidRPr="00FF655C" w:rsidRDefault="00FF655C" w:rsidP="00FF655C">
      <w:pPr>
        <w:pStyle w:val="BodiText"/>
        <w:rPr>
          <w:lang w:val="en-US"/>
        </w:rPr>
      </w:pPr>
    </w:p>
    <w:p w14:paraId="30B8F0D8" w14:textId="77777777" w:rsidR="008E36E0" w:rsidRPr="00FF655C" w:rsidRDefault="00D645A2" w:rsidP="00255F02">
      <w:pPr>
        <w:jc w:val="center"/>
        <w:rPr>
          <w:lang w:val="en-US"/>
        </w:rPr>
      </w:pPr>
      <w:r w:rsidRPr="00FF655C">
        <w:rPr>
          <w:noProof/>
          <w:lang w:val="en-US"/>
        </w:rPr>
        <mc:AlternateContent>
          <mc:Choice Requires="wps">
            <w:drawing>
              <wp:inline distT="0" distB="0" distL="0" distR="0" wp14:anchorId="055DE90D" wp14:editId="472A34AF">
                <wp:extent cx="3467735" cy="1514475"/>
                <wp:effectExtent l="0" t="0" r="18415" b="28575"/>
                <wp:docPr id="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73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4838" w14:textId="4667EEE3" w:rsidR="008E36E0" w:rsidRPr="00FF655C" w:rsidRDefault="005853CA" w:rsidP="009779B0">
                            <w:pPr>
                              <w:pStyle w:val="Indent2"/>
                              <w:jc w:val="center"/>
                            </w:pPr>
                            <w:r w:rsidRPr="00FF655C">
                              <w:t>Figure resolution</w:t>
                            </w:r>
                            <w:r w:rsidR="008E36E0" w:rsidRPr="00FF655C">
                              <w:t xml:space="preserve"> </w:t>
                            </w:r>
                            <w:r w:rsidR="00FF655C">
                              <w:t>3</w:t>
                            </w:r>
                            <w:r w:rsidR="008E36E0" w:rsidRPr="00FF655C">
                              <w:t>00 dpi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7" style="width:273.05pt;height:1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">
                <v:textbox>
                  <w:txbxContent>
                    <w:p w14:paraId="5DC64838" w14:textId="4667EEE3" w:rsidR="008E36E0" w:rsidRPr="00FF655C" w:rsidRDefault="005853CA" w:rsidP="009779B0">
                      <w:pPr>
                        <w:pStyle w:val="Indent2"/>
                        <w:jc w:val="center"/>
                      </w:pPr>
                      <w:r w:rsidRPr="00FF655C">
                        <w:t>Figure resolution</w:t>
                      </w:r>
                      <w:r w:rsidR="008E36E0" w:rsidRPr="00FF655C">
                        <w:t xml:space="preserve"> </w:t>
                      </w:r>
                      <w:r w:rsidR="00FF655C">
                        <w:t>3</w:t>
                      </w:r>
                      <w:r w:rsidR="008E36E0" w:rsidRPr="00FF655C">
                        <w:t>00 dpi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1FC51D4" w14:textId="77777777" w:rsidR="008E36E0" w:rsidRPr="00FF655C" w:rsidRDefault="0090488D" w:rsidP="005E49D8">
      <w:pPr>
        <w:pStyle w:val="Source"/>
        <w:ind w:left="1560"/>
        <w:rPr>
          <w:lang w:val="en-US"/>
        </w:rPr>
      </w:pPr>
      <w:r w:rsidRPr="00FF655C">
        <w:rPr>
          <w:lang w:val="en-US"/>
        </w:rPr>
        <w:t>Source</w:t>
      </w:r>
      <w:r w:rsidR="008E36E0" w:rsidRPr="00FF655C">
        <w:rPr>
          <w:lang w:val="en-US"/>
        </w:rPr>
        <w:t>:</w:t>
      </w:r>
      <w:r w:rsidR="000A271A" w:rsidRPr="00FF655C">
        <w:rPr>
          <w:lang w:val="en-US"/>
        </w:rPr>
        <w:t xml:space="preserve"> Author name</w:t>
      </w:r>
      <w:r w:rsidR="008E36E0" w:rsidRPr="00FF655C">
        <w:rPr>
          <w:lang w:val="en-US"/>
        </w:rPr>
        <w:t xml:space="preserve">, </w:t>
      </w:r>
      <w:r w:rsidR="000A271A" w:rsidRPr="00FF655C">
        <w:rPr>
          <w:lang w:val="en-US"/>
        </w:rPr>
        <w:t>year</w:t>
      </w:r>
    </w:p>
    <w:p w14:paraId="07DC172C" w14:textId="77777777" w:rsidR="008E36E0" w:rsidRPr="00FF655C" w:rsidRDefault="008E36E0" w:rsidP="00341757">
      <w:pPr>
        <w:pStyle w:val="FigureTitle"/>
        <w:rPr>
          <w:lang w:val="en-US"/>
        </w:rPr>
      </w:pPr>
    </w:p>
    <w:p w14:paraId="2171AEB4" w14:textId="77777777" w:rsidR="008E36E0" w:rsidRPr="00FF655C" w:rsidRDefault="00B31D02" w:rsidP="00341757">
      <w:pPr>
        <w:pStyle w:val="FigureTitle"/>
        <w:rPr>
          <w:lang w:val="en-US"/>
        </w:rPr>
      </w:pPr>
      <w:r w:rsidRPr="00FF655C">
        <w:rPr>
          <w:lang w:val="en-US"/>
        </w:rPr>
        <w:t>Figure 1</w:t>
      </w:r>
      <w:r w:rsidR="008E36E0" w:rsidRPr="00FF655C">
        <w:rPr>
          <w:lang w:val="en-US"/>
        </w:rPr>
        <w:t>.</w:t>
      </w:r>
      <w:r w:rsidRPr="00FF655C">
        <w:rPr>
          <w:lang w:val="en-US"/>
        </w:rPr>
        <w:t xml:space="preserve">  Use style Heading </w:t>
      </w:r>
      <w:r w:rsidR="00A87A18" w:rsidRPr="00FF655C">
        <w:rPr>
          <w:lang w:val="en-US"/>
        </w:rPr>
        <w:t xml:space="preserve">3 format for figure information </w:t>
      </w:r>
    </w:p>
    <w:p w14:paraId="21480051" w14:textId="77777777" w:rsidR="008E36E0" w:rsidRPr="00FF655C" w:rsidRDefault="008E36E0" w:rsidP="00341757">
      <w:pPr>
        <w:pStyle w:val="BodiText"/>
        <w:rPr>
          <w:lang w:val="en-US"/>
        </w:rPr>
      </w:pPr>
    </w:p>
    <w:p w14:paraId="6240DD7E" w14:textId="77777777" w:rsidR="008E36E0" w:rsidRPr="00FF655C" w:rsidRDefault="008E36E0" w:rsidP="00341757">
      <w:pPr>
        <w:pStyle w:val="BodiText"/>
        <w:rPr>
          <w:lang w:val="en-US"/>
        </w:rPr>
      </w:pPr>
    </w:p>
    <w:p w14:paraId="6D7E2235" w14:textId="77777777" w:rsidR="008E36E0" w:rsidRPr="00FF655C" w:rsidRDefault="008E36E0" w:rsidP="00341757">
      <w:pPr>
        <w:pStyle w:val="TableTitle"/>
        <w:rPr>
          <w:lang w:val="en-US"/>
        </w:rPr>
      </w:pPr>
      <w:r w:rsidRPr="00FF655C">
        <w:rPr>
          <w:lang w:val="en-US"/>
        </w:rPr>
        <w:t>Tabl</w:t>
      </w:r>
      <w:r w:rsidR="00350FB7" w:rsidRPr="00FF655C">
        <w:rPr>
          <w:lang w:val="en-US"/>
        </w:rPr>
        <w:t>e 1</w:t>
      </w:r>
      <w:r w:rsidRPr="00FF655C">
        <w:rPr>
          <w:lang w:val="en-US"/>
        </w:rPr>
        <w:t>.</w:t>
      </w:r>
      <w:r w:rsidRPr="00FF655C">
        <w:rPr>
          <w:lang w:val="en-US"/>
        </w:rPr>
        <w:tab/>
      </w:r>
      <w:r w:rsidR="00A87A18" w:rsidRPr="00FF655C">
        <w:rPr>
          <w:lang w:val="en-US"/>
        </w:rPr>
        <w:t xml:space="preserve">Use style Heading 4 format for table title </w:t>
      </w:r>
    </w:p>
    <w:p w14:paraId="1AF339A0" w14:textId="77777777" w:rsidR="008E36E0" w:rsidRPr="00FF655C" w:rsidRDefault="008E36E0" w:rsidP="00341757">
      <w:pPr>
        <w:pStyle w:val="TableTitle"/>
        <w:rPr>
          <w:lang w:val="en-US"/>
        </w:rPr>
      </w:pPr>
    </w:p>
    <w:tbl>
      <w:tblPr>
        <w:tblW w:w="8505" w:type="dxa"/>
        <w:tblInd w:w="108" w:type="dxa"/>
        <w:tblLook w:val="04A0" w:firstRow="1" w:lastRow="0" w:firstColumn="1" w:lastColumn="0" w:noHBand="0" w:noVBand="1"/>
      </w:tblPr>
      <w:tblGrid>
        <w:gridCol w:w="787"/>
        <w:gridCol w:w="2299"/>
        <w:gridCol w:w="3455"/>
        <w:gridCol w:w="1964"/>
      </w:tblGrid>
      <w:tr w:rsidR="00FF655C" w:rsidRPr="00FF655C" w14:paraId="3217601C" w14:textId="77777777" w:rsidTr="003422F5"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F67807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No</w:t>
            </w:r>
            <w:r w:rsidR="00A87A18" w:rsidRPr="00FF655C">
              <w:rPr>
                <w:lang w:val="en-US"/>
              </w:rPr>
              <w:t>.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679AA2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Company name</w:t>
            </w:r>
          </w:p>
        </w:tc>
        <w:tc>
          <w:tcPr>
            <w:tcW w:w="34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A3F684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Address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51298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Total</w:t>
            </w:r>
          </w:p>
        </w:tc>
      </w:tr>
      <w:tr w:rsidR="00FF655C" w:rsidRPr="00FF655C" w14:paraId="1511B706" w14:textId="77777777" w:rsidTr="003422F5">
        <w:tc>
          <w:tcPr>
            <w:tcW w:w="787" w:type="dxa"/>
            <w:tcBorders>
              <w:left w:val="nil"/>
              <w:bottom w:val="nil"/>
              <w:right w:val="nil"/>
            </w:tcBorders>
          </w:tcPr>
          <w:p w14:paraId="45CED4A2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1</w:t>
            </w:r>
          </w:p>
        </w:tc>
        <w:tc>
          <w:tcPr>
            <w:tcW w:w="2299" w:type="dxa"/>
            <w:tcBorders>
              <w:left w:val="nil"/>
              <w:bottom w:val="nil"/>
              <w:right w:val="nil"/>
            </w:tcBorders>
          </w:tcPr>
          <w:p w14:paraId="2AC0291D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3455" w:type="dxa"/>
            <w:tcBorders>
              <w:left w:val="nil"/>
              <w:bottom w:val="nil"/>
              <w:right w:val="nil"/>
            </w:tcBorders>
          </w:tcPr>
          <w:p w14:paraId="28F60458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01117066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Number</w:t>
            </w:r>
          </w:p>
        </w:tc>
      </w:tr>
      <w:tr w:rsidR="00FF655C" w:rsidRPr="00FF655C" w14:paraId="2F2E71F5" w14:textId="77777777" w:rsidTr="003422F5">
        <w:tc>
          <w:tcPr>
            <w:tcW w:w="787" w:type="dxa"/>
            <w:tcBorders>
              <w:top w:val="nil"/>
              <w:left w:val="nil"/>
              <w:right w:val="nil"/>
            </w:tcBorders>
          </w:tcPr>
          <w:p w14:paraId="63A71CF9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2</w:t>
            </w:r>
          </w:p>
        </w:tc>
        <w:tc>
          <w:tcPr>
            <w:tcW w:w="2299" w:type="dxa"/>
            <w:tcBorders>
              <w:top w:val="nil"/>
              <w:left w:val="nil"/>
              <w:right w:val="nil"/>
            </w:tcBorders>
          </w:tcPr>
          <w:p w14:paraId="1D0F5FDA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3455" w:type="dxa"/>
            <w:tcBorders>
              <w:top w:val="nil"/>
              <w:left w:val="nil"/>
              <w:right w:val="nil"/>
            </w:tcBorders>
          </w:tcPr>
          <w:p w14:paraId="71DCF2D4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445C978A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Number</w:t>
            </w:r>
          </w:p>
        </w:tc>
      </w:tr>
      <w:tr w:rsidR="00FF655C" w:rsidRPr="00FF655C" w14:paraId="2A1EB6D0" w14:textId="77777777" w:rsidTr="003422F5"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6A244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3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1BD182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415B04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Text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D8CC9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Number</w:t>
            </w:r>
          </w:p>
        </w:tc>
      </w:tr>
      <w:tr w:rsidR="00FF655C" w:rsidRPr="00FF655C" w14:paraId="55DDA296" w14:textId="77777777" w:rsidTr="003422F5">
        <w:tc>
          <w:tcPr>
            <w:tcW w:w="65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582173" w14:textId="77777777" w:rsidR="008E36E0" w:rsidRPr="00FF655C" w:rsidRDefault="008E36E0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Total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083B75" w14:textId="77777777" w:rsidR="008E36E0" w:rsidRPr="00FF655C" w:rsidRDefault="00A87A18" w:rsidP="00341757">
            <w:pPr>
              <w:pStyle w:val="TableContent"/>
              <w:jc w:val="center"/>
              <w:rPr>
                <w:lang w:val="en-US"/>
              </w:rPr>
            </w:pPr>
            <w:r w:rsidRPr="00FF655C">
              <w:rPr>
                <w:lang w:val="en-US"/>
              </w:rPr>
              <w:t>Number</w:t>
            </w:r>
          </w:p>
        </w:tc>
      </w:tr>
    </w:tbl>
    <w:p w14:paraId="2191C732" w14:textId="4D98C3B3" w:rsidR="008E36E0" w:rsidRDefault="00A87A18" w:rsidP="00FF655C">
      <w:pPr>
        <w:pStyle w:val="Source"/>
        <w:rPr>
          <w:lang w:val="en-US"/>
        </w:rPr>
      </w:pPr>
      <w:r w:rsidRPr="00FF655C">
        <w:rPr>
          <w:lang w:val="en-US"/>
        </w:rPr>
        <w:t>Source: Author name, year</w:t>
      </w:r>
      <w:r w:rsidR="00B22915" w:rsidRPr="00FF655C">
        <w:rPr>
          <w:lang w:val="en-US"/>
        </w:rPr>
        <w:t xml:space="preserve"> [</w:t>
      </w:r>
      <w:r w:rsidRPr="00FF655C">
        <w:rPr>
          <w:lang w:val="en-US"/>
        </w:rPr>
        <w:t>use style source format for Source</w:t>
      </w:r>
      <w:r w:rsidR="00B22915" w:rsidRPr="00FF655C">
        <w:rPr>
          <w:lang w:val="en-US"/>
        </w:rPr>
        <w:t>]</w:t>
      </w:r>
    </w:p>
    <w:p w14:paraId="5B02E4A2" w14:textId="77777777" w:rsidR="00FF655C" w:rsidRDefault="00FF655C" w:rsidP="00FF655C">
      <w:pPr>
        <w:pStyle w:val="BodiText"/>
        <w:rPr>
          <w:lang w:val="en-US"/>
        </w:rPr>
      </w:pPr>
    </w:p>
    <w:p w14:paraId="10D76ED9" w14:textId="77777777" w:rsidR="00FF655C" w:rsidRPr="00FF655C" w:rsidRDefault="00FF655C" w:rsidP="00FF655C">
      <w:pPr>
        <w:pStyle w:val="BodiText"/>
        <w:rPr>
          <w:lang w:val="en-US"/>
        </w:rPr>
        <w:sectPr w:rsidR="00FF655C" w:rsidRPr="00FF655C" w:rsidSect="00341757">
          <w:headerReference w:type="first" r:id="rId15"/>
          <w:footerReference w:type="first" r:id="rId16"/>
          <w:type w:val="continuous"/>
          <w:pgSz w:w="11906" w:h="16838"/>
          <w:pgMar w:top="1701" w:right="1701" w:bottom="1701" w:left="1701" w:header="990" w:footer="891" w:gutter="0"/>
          <w:cols w:space="567"/>
          <w:titlePg/>
          <w:docGrid w:linePitch="360"/>
        </w:sectPr>
      </w:pPr>
    </w:p>
    <w:p w14:paraId="17F12147" w14:textId="77777777" w:rsidR="008E7C36" w:rsidRPr="00FF655C" w:rsidRDefault="008E7C36" w:rsidP="008E7C36">
      <w:pPr>
        <w:rPr>
          <w:lang w:val="en-US"/>
        </w:rPr>
      </w:pPr>
      <w:r w:rsidRPr="00FF655C">
        <w:rPr>
          <w:lang w:val="en-US"/>
        </w:rPr>
        <w:lastRenderedPageBreak/>
        <w:t>Numbering, Bullet or multilev</w:t>
      </w:r>
      <w:r w:rsidR="00C510C2" w:rsidRPr="00FF655C">
        <w:rPr>
          <w:lang w:val="en-US"/>
        </w:rPr>
        <w:t>el lists can use Indent 1 and 2</w:t>
      </w:r>
      <w:r w:rsidRPr="00FF655C">
        <w:rPr>
          <w:lang w:val="en-US"/>
        </w:rPr>
        <w:t xml:space="preserve"> as follows:</w:t>
      </w:r>
    </w:p>
    <w:p w14:paraId="18966E1F" w14:textId="77777777" w:rsidR="008E7C36" w:rsidRPr="00FF655C" w:rsidRDefault="008E7C36" w:rsidP="008E7C36">
      <w:pPr>
        <w:rPr>
          <w:lang w:val="en-US"/>
        </w:rPr>
      </w:pPr>
    </w:p>
    <w:p w14:paraId="5E0B601F" w14:textId="77777777" w:rsidR="008E7C36" w:rsidRPr="00FF655C" w:rsidRDefault="008E7C36" w:rsidP="00B24BAB">
      <w:pPr>
        <w:pStyle w:val="Indent1"/>
        <w:rPr>
          <w:lang w:val="en-US"/>
        </w:rPr>
      </w:pPr>
      <w:r w:rsidRPr="00FF655C">
        <w:rPr>
          <w:lang w:val="en-US"/>
        </w:rPr>
        <w:t>1.</w:t>
      </w:r>
      <w:r w:rsidRPr="00FF655C">
        <w:rPr>
          <w:lang w:val="en-US"/>
        </w:rPr>
        <w:tab/>
        <w:t xml:space="preserve">Using the </w:t>
      </w:r>
      <w:r w:rsidRPr="00B24BAB">
        <w:t>Indent</w:t>
      </w:r>
      <w:r w:rsidRPr="00FF655C">
        <w:rPr>
          <w:lang w:val="en-US"/>
        </w:rPr>
        <w:t xml:space="preserve"> 1,</w:t>
      </w:r>
    </w:p>
    <w:p w14:paraId="75735C53" w14:textId="77777777" w:rsidR="008E7C36" w:rsidRPr="00FF655C" w:rsidRDefault="008E7C36" w:rsidP="00F9233E">
      <w:pPr>
        <w:pStyle w:val="Indent2"/>
        <w:rPr>
          <w:lang w:val="en-US"/>
        </w:rPr>
      </w:pPr>
      <w:r w:rsidRPr="00FF655C">
        <w:rPr>
          <w:lang w:val="en-US"/>
        </w:rPr>
        <w:t>a.</w:t>
      </w:r>
      <w:r w:rsidRPr="00FF655C">
        <w:rPr>
          <w:lang w:val="en-US"/>
        </w:rPr>
        <w:tab/>
        <w:t>Using the Indent 2,</w:t>
      </w:r>
    </w:p>
    <w:p w14:paraId="65A9DEE6" w14:textId="77777777" w:rsidR="008E7C36" w:rsidRDefault="008E7C36" w:rsidP="00B24BAB">
      <w:pPr>
        <w:pStyle w:val="BodiText"/>
        <w:rPr>
          <w:lang w:val="en-US"/>
        </w:rPr>
      </w:pPr>
    </w:p>
    <w:p w14:paraId="78F50BD8" w14:textId="77777777" w:rsidR="00B24BAB" w:rsidRPr="00FF655C" w:rsidRDefault="00B24BAB" w:rsidP="00B24BAB">
      <w:pPr>
        <w:pStyle w:val="BodiText"/>
        <w:rPr>
          <w:lang w:val="en-US"/>
        </w:rPr>
      </w:pPr>
    </w:p>
    <w:p w14:paraId="40D91C69" w14:textId="77777777" w:rsidR="008E7C36" w:rsidRPr="00FF655C" w:rsidRDefault="008E7C36" w:rsidP="008E7C36">
      <w:pPr>
        <w:pStyle w:val="ChapterTitle"/>
        <w:rPr>
          <w:lang w:val="en-US"/>
        </w:rPr>
      </w:pPr>
      <w:r w:rsidRPr="00FF655C">
        <w:rPr>
          <w:lang w:val="en-US"/>
        </w:rPr>
        <w:t xml:space="preserve">CONCLUSION AND </w:t>
      </w:r>
      <w:r w:rsidR="00AF04D1" w:rsidRPr="00FF655C">
        <w:rPr>
          <w:lang w:val="en-US"/>
        </w:rPr>
        <w:t>SUGGESTION</w:t>
      </w:r>
    </w:p>
    <w:p w14:paraId="6423AF79" w14:textId="77777777" w:rsidR="008E7C36" w:rsidRPr="00FF655C" w:rsidRDefault="008E7C36" w:rsidP="00B24BAB">
      <w:pPr>
        <w:pStyle w:val="BodiText"/>
        <w:rPr>
          <w:lang w:val="en-US"/>
        </w:rPr>
      </w:pPr>
    </w:p>
    <w:p w14:paraId="480FB229" w14:textId="77777777" w:rsidR="00AF04D1" w:rsidRPr="00FF655C" w:rsidRDefault="00C510C2" w:rsidP="00B24BAB">
      <w:pPr>
        <w:pStyle w:val="BodiText"/>
        <w:rPr>
          <w:lang w:val="en-US"/>
        </w:rPr>
      </w:pPr>
      <w:r w:rsidRPr="00FF655C">
        <w:rPr>
          <w:lang w:val="en-US"/>
        </w:rPr>
        <w:t>C</w:t>
      </w:r>
      <w:r w:rsidR="008E7C36" w:rsidRPr="00FF655C">
        <w:rPr>
          <w:lang w:val="en-US"/>
        </w:rPr>
        <w:t>onclusion is not a summary or a re-writ</w:t>
      </w:r>
      <w:r w:rsidRPr="00FF655C">
        <w:rPr>
          <w:lang w:val="en-US"/>
        </w:rPr>
        <w:t>ten</w:t>
      </w:r>
      <w:r w:rsidR="008E7C36" w:rsidRPr="00FF655C">
        <w:rPr>
          <w:lang w:val="en-US"/>
        </w:rPr>
        <w:t xml:space="preserve"> discussion. </w:t>
      </w:r>
      <w:r w:rsidR="00F63CAE" w:rsidRPr="00FF655C">
        <w:rPr>
          <w:lang w:val="en-US"/>
        </w:rPr>
        <w:t>It</w:t>
      </w:r>
      <w:r w:rsidR="008E7C36" w:rsidRPr="00FF655C">
        <w:rPr>
          <w:lang w:val="en-US"/>
        </w:rPr>
        <w:t xml:space="preserve"> should be able to answer question and research problems</w:t>
      </w:r>
      <w:r w:rsidR="00AF04D1" w:rsidRPr="00FF655C">
        <w:rPr>
          <w:lang w:val="en-US"/>
        </w:rPr>
        <w:t xml:space="preserve"> and written</w:t>
      </w:r>
      <w:r w:rsidR="008E7C36" w:rsidRPr="00FF655C">
        <w:rPr>
          <w:lang w:val="en-US"/>
        </w:rPr>
        <w:t xml:space="preserve"> with </w:t>
      </w:r>
      <w:r w:rsidR="00AF04D1" w:rsidRPr="00FF655C">
        <w:rPr>
          <w:lang w:val="en-US"/>
        </w:rPr>
        <w:t xml:space="preserve">a </w:t>
      </w:r>
      <w:r w:rsidR="008E7C36" w:rsidRPr="00FF655C">
        <w:rPr>
          <w:lang w:val="en-US"/>
        </w:rPr>
        <w:t>complete sentence</w:t>
      </w:r>
      <w:r w:rsidR="00AF04D1" w:rsidRPr="00FF655C">
        <w:rPr>
          <w:lang w:val="en-US"/>
        </w:rPr>
        <w:t>(s) based on the analysis results and relevant cause-effect phenomenon.</w:t>
      </w:r>
    </w:p>
    <w:p w14:paraId="1D32BCBE" w14:textId="77777777" w:rsidR="00AF04D1" w:rsidRPr="00FF655C" w:rsidRDefault="00AF04D1" w:rsidP="00B24BAB">
      <w:pPr>
        <w:pStyle w:val="BodiText"/>
        <w:rPr>
          <w:lang w:val="en-US"/>
        </w:rPr>
      </w:pPr>
    </w:p>
    <w:p w14:paraId="3E7F8370" w14:textId="77777777" w:rsidR="00AF04D1" w:rsidRPr="00FF655C" w:rsidRDefault="00AF04D1" w:rsidP="00B24BAB">
      <w:pPr>
        <w:pStyle w:val="BodiText"/>
        <w:rPr>
          <w:lang w:val="en-US"/>
        </w:rPr>
      </w:pPr>
      <w:r w:rsidRPr="00FF655C">
        <w:rPr>
          <w:lang w:val="en-US"/>
        </w:rPr>
        <w:t xml:space="preserve">Suggestion is optional.  It consists of a </w:t>
      </w:r>
      <w:r w:rsidR="0017750F" w:rsidRPr="00FF655C">
        <w:rPr>
          <w:lang w:val="en-US"/>
        </w:rPr>
        <w:t xml:space="preserve">required </w:t>
      </w:r>
      <w:r w:rsidRPr="00FF655C">
        <w:rPr>
          <w:lang w:val="en-US"/>
        </w:rPr>
        <w:t xml:space="preserve">recommendation or </w:t>
      </w:r>
      <w:r w:rsidR="0017750F" w:rsidRPr="00FF655C">
        <w:rPr>
          <w:lang w:val="en-US"/>
        </w:rPr>
        <w:t>a</w:t>
      </w:r>
      <w:r w:rsidR="00CB58B4" w:rsidRPr="00FF655C">
        <w:rPr>
          <w:lang w:val="en-US"/>
        </w:rPr>
        <w:t xml:space="preserve"> real entailed </w:t>
      </w:r>
      <w:r w:rsidR="0017750F" w:rsidRPr="00FF655C">
        <w:rPr>
          <w:lang w:val="en-US"/>
        </w:rPr>
        <w:t>follow-up</w:t>
      </w:r>
    </w:p>
    <w:p w14:paraId="3CE2454A" w14:textId="77777777" w:rsidR="008E7C36" w:rsidRDefault="008E7C36" w:rsidP="00B24BAB">
      <w:pPr>
        <w:pStyle w:val="BodiText"/>
        <w:rPr>
          <w:lang w:val="en-US"/>
        </w:rPr>
      </w:pPr>
    </w:p>
    <w:p w14:paraId="6BD45068" w14:textId="77777777" w:rsidR="00B24BAB" w:rsidRPr="00FF655C" w:rsidRDefault="00B24BAB" w:rsidP="00B24BAB">
      <w:pPr>
        <w:pStyle w:val="BodiText"/>
        <w:rPr>
          <w:lang w:val="en-US"/>
        </w:rPr>
      </w:pPr>
    </w:p>
    <w:p w14:paraId="4F890D69" w14:textId="77777777" w:rsidR="008E36E0" w:rsidRPr="00FF655C" w:rsidRDefault="001B5F1E" w:rsidP="008E7C36">
      <w:pPr>
        <w:pStyle w:val="ChapterTitle"/>
        <w:rPr>
          <w:lang w:val="en-US"/>
        </w:rPr>
      </w:pPr>
      <w:r w:rsidRPr="00FF655C">
        <w:rPr>
          <w:lang w:val="en-US"/>
        </w:rPr>
        <w:t>AcKNoWLEDGEMENT</w:t>
      </w:r>
    </w:p>
    <w:p w14:paraId="57D453B4" w14:textId="77777777" w:rsidR="008E36E0" w:rsidRPr="00FF655C" w:rsidRDefault="008E36E0" w:rsidP="00341757">
      <w:pPr>
        <w:pStyle w:val="BodiText"/>
        <w:rPr>
          <w:lang w:val="en-US"/>
        </w:rPr>
      </w:pPr>
    </w:p>
    <w:p w14:paraId="079C0313" w14:textId="77777777" w:rsidR="008E36E0" w:rsidRPr="00FF655C" w:rsidRDefault="008E7C36" w:rsidP="00341757">
      <w:pPr>
        <w:pStyle w:val="BodiText"/>
        <w:rPr>
          <w:lang w:val="en-US"/>
        </w:rPr>
      </w:pPr>
      <w:r w:rsidRPr="00FF655C">
        <w:rPr>
          <w:lang w:val="en-US"/>
        </w:rPr>
        <w:t xml:space="preserve">Acknowledgement </w:t>
      </w:r>
      <w:r w:rsidR="00CB58B4" w:rsidRPr="00FF655C">
        <w:rPr>
          <w:lang w:val="en-US"/>
        </w:rPr>
        <w:t xml:space="preserve">is written </w:t>
      </w:r>
      <w:r w:rsidRPr="00FF655C">
        <w:rPr>
          <w:lang w:val="en-US"/>
        </w:rPr>
        <w:t>in one paragraph</w:t>
      </w:r>
      <w:r w:rsidR="00CB58B4" w:rsidRPr="00FF655C">
        <w:rPr>
          <w:lang w:val="en-US"/>
        </w:rPr>
        <w:t xml:space="preserve"> and</w:t>
      </w:r>
      <w:r w:rsidRPr="00FF655C">
        <w:rPr>
          <w:lang w:val="en-US"/>
        </w:rPr>
        <w:t xml:space="preserve"> addressed to </w:t>
      </w:r>
      <w:r w:rsidR="00CB58B4" w:rsidRPr="00FF655C">
        <w:rPr>
          <w:lang w:val="en-US"/>
        </w:rPr>
        <w:t xml:space="preserve">the </w:t>
      </w:r>
      <w:r w:rsidRPr="00FF655C">
        <w:rPr>
          <w:lang w:val="en-US"/>
        </w:rPr>
        <w:t xml:space="preserve">institutions or individuals who help in </w:t>
      </w:r>
      <w:r w:rsidR="00CB58B4" w:rsidRPr="00FF655C">
        <w:rPr>
          <w:lang w:val="en-US"/>
        </w:rPr>
        <w:t xml:space="preserve">funding the </w:t>
      </w:r>
      <w:r w:rsidR="00CB58B4" w:rsidRPr="00FF655C">
        <w:rPr>
          <w:lang w:val="en-US"/>
        </w:rPr>
        <w:lastRenderedPageBreak/>
        <w:t xml:space="preserve">project, testing </w:t>
      </w:r>
      <w:r w:rsidR="005353E5" w:rsidRPr="00FF655C">
        <w:rPr>
          <w:lang w:val="en-US"/>
        </w:rPr>
        <w:t xml:space="preserve">the </w:t>
      </w:r>
      <w:r w:rsidR="00CB58B4" w:rsidRPr="00FF655C">
        <w:rPr>
          <w:lang w:val="en-US"/>
        </w:rPr>
        <w:t xml:space="preserve">samples and </w:t>
      </w:r>
      <w:r w:rsidR="005353E5" w:rsidRPr="00FF655C">
        <w:rPr>
          <w:lang w:val="en-US"/>
        </w:rPr>
        <w:t>criticizing</w:t>
      </w:r>
      <w:r w:rsidRPr="00FF655C">
        <w:rPr>
          <w:lang w:val="en-US"/>
        </w:rPr>
        <w:t xml:space="preserve"> the article.</w:t>
      </w:r>
    </w:p>
    <w:p w14:paraId="072EABD9" w14:textId="77777777" w:rsidR="008E36E0" w:rsidRDefault="008E36E0" w:rsidP="00341757">
      <w:pPr>
        <w:pStyle w:val="BodiText"/>
        <w:rPr>
          <w:lang w:val="en-US"/>
        </w:rPr>
      </w:pPr>
    </w:p>
    <w:p w14:paraId="2976047B" w14:textId="77777777" w:rsidR="00341757" w:rsidRPr="00FF655C" w:rsidRDefault="00341757" w:rsidP="00341757">
      <w:pPr>
        <w:pStyle w:val="BodiText"/>
        <w:rPr>
          <w:lang w:val="en-US"/>
        </w:rPr>
      </w:pPr>
    </w:p>
    <w:p w14:paraId="2483634C" w14:textId="77777777" w:rsidR="005353E5" w:rsidRPr="00FF655C" w:rsidRDefault="001B5F1E" w:rsidP="008E7C36">
      <w:pPr>
        <w:pStyle w:val="ChapterTitle"/>
        <w:rPr>
          <w:lang w:val="en-US"/>
        </w:rPr>
      </w:pPr>
      <w:r w:rsidRPr="00FF655C">
        <w:rPr>
          <w:lang w:val="en-US"/>
        </w:rPr>
        <w:t>REFERENCES</w:t>
      </w:r>
    </w:p>
    <w:p w14:paraId="5F852EAD" w14:textId="77777777" w:rsidR="005353E5" w:rsidRPr="00FF655C" w:rsidRDefault="005353E5" w:rsidP="00341757">
      <w:pPr>
        <w:pStyle w:val="BodiText"/>
        <w:rPr>
          <w:lang w:val="en-US"/>
        </w:rPr>
      </w:pPr>
    </w:p>
    <w:p w14:paraId="6595FA3B" w14:textId="2F96BB1A" w:rsidR="008E7C36" w:rsidRPr="00341757" w:rsidRDefault="005353E5" w:rsidP="00341757">
      <w:pPr>
        <w:pStyle w:val="BodiText"/>
        <w:rPr>
          <w:b/>
          <w:lang w:val="en-US"/>
        </w:rPr>
      </w:pPr>
      <w:r w:rsidRPr="00FF655C">
        <w:rPr>
          <w:lang w:val="en-US"/>
        </w:rPr>
        <w:t xml:space="preserve">References are written using a Harvard </w:t>
      </w:r>
      <w:r w:rsidR="00CC429E" w:rsidRPr="00FF655C">
        <w:rPr>
          <w:lang w:val="en-US"/>
        </w:rPr>
        <w:t>s</w:t>
      </w:r>
      <w:r w:rsidR="0074660C" w:rsidRPr="00FF655C">
        <w:rPr>
          <w:lang w:val="en-US"/>
        </w:rPr>
        <w:t xml:space="preserve">ystem. </w:t>
      </w:r>
      <w:r w:rsidR="00CC429E" w:rsidRPr="00FF655C">
        <w:rPr>
          <w:lang w:val="en-US"/>
        </w:rPr>
        <w:t xml:space="preserve">The order of the bibliography is </w:t>
      </w:r>
      <w:r w:rsidR="008E7C36" w:rsidRPr="00FF655C">
        <w:rPr>
          <w:lang w:val="en-US"/>
        </w:rPr>
        <w:t xml:space="preserve">written </w:t>
      </w:r>
      <w:r w:rsidR="00CC429E" w:rsidRPr="00FF655C">
        <w:rPr>
          <w:lang w:val="en-US"/>
        </w:rPr>
        <w:t>a</w:t>
      </w:r>
      <w:r w:rsidR="008E7C36" w:rsidRPr="00FF655C">
        <w:rPr>
          <w:lang w:val="en-US"/>
        </w:rPr>
        <w:t>lphabet</w:t>
      </w:r>
      <w:r w:rsidR="00CC429E" w:rsidRPr="00FF655C">
        <w:rPr>
          <w:lang w:val="en-US"/>
        </w:rPr>
        <w:t xml:space="preserve">ically using a </w:t>
      </w:r>
      <w:r w:rsidR="008E7C36" w:rsidRPr="00FF655C">
        <w:rPr>
          <w:lang w:val="en-US"/>
        </w:rPr>
        <w:t>9</w:t>
      </w:r>
      <w:r w:rsidR="00CC429E" w:rsidRPr="00FF655C">
        <w:rPr>
          <w:lang w:val="en-US"/>
        </w:rPr>
        <w:t>-pt Arial.  Examples of reference style are shown bellows:</w:t>
      </w:r>
    </w:p>
    <w:p w14:paraId="45AD9E2C" w14:textId="77777777" w:rsidR="008E7C36" w:rsidRPr="00341757" w:rsidRDefault="008E7C36" w:rsidP="00341757">
      <w:pPr>
        <w:pStyle w:val="Reference"/>
      </w:pPr>
    </w:p>
    <w:p w14:paraId="3099D7AD" w14:textId="131DA42A" w:rsidR="008E7C36" w:rsidRPr="00FF655C" w:rsidRDefault="008E7C36" w:rsidP="008E7C36">
      <w:pPr>
        <w:pStyle w:val="Reference"/>
        <w:rPr>
          <w:lang w:val="en-US"/>
        </w:rPr>
      </w:pPr>
      <w:r w:rsidRPr="00FF655C">
        <w:rPr>
          <w:lang w:val="en-US"/>
        </w:rPr>
        <w:t>Middleton, M.</w:t>
      </w:r>
      <w:r w:rsidR="00341757">
        <w:rPr>
          <w:lang w:val="en-US"/>
        </w:rPr>
        <w:t xml:space="preserve"> </w:t>
      </w:r>
      <w:r w:rsidRPr="00FF655C">
        <w:rPr>
          <w:lang w:val="en-US"/>
        </w:rPr>
        <w:t>F. and Hunt, J.</w:t>
      </w:r>
      <w:r w:rsidR="00341757">
        <w:rPr>
          <w:lang w:val="en-US"/>
        </w:rPr>
        <w:t xml:space="preserve"> </w:t>
      </w:r>
      <w:r w:rsidRPr="00FF655C">
        <w:rPr>
          <w:lang w:val="en-US"/>
        </w:rPr>
        <w:t xml:space="preserve">W., </w:t>
      </w:r>
      <w:r w:rsidR="004F3A30" w:rsidRPr="00FF655C">
        <w:rPr>
          <w:lang w:val="en-US"/>
        </w:rPr>
        <w:t>(</w:t>
      </w:r>
      <w:r w:rsidRPr="00FF655C">
        <w:rPr>
          <w:lang w:val="en-US"/>
        </w:rPr>
        <w:t>1989</w:t>
      </w:r>
      <w:r w:rsidR="004F3A30" w:rsidRPr="00FF655C">
        <w:rPr>
          <w:lang w:val="en-US"/>
        </w:rPr>
        <w:t>)</w:t>
      </w:r>
      <w:r w:rsidRPr="00FF655C">
        <w:rPr>
          <w:lang w:val="en-US"/>
        </w:rPr>
        <w:t xml:space="preserve"> </w:t>
      </w:r>
      <w:r w:rsidR="004F3A30" w:rsidRPr="00FF655C">
        <w:rPr>
          <w:lang w:val="en-US"/>
        </w:rPr>
        <w:t>“</w:t>
      </w:r>
      <w:r w:rsidRPr="00FF655C">
        <w:rPr>
          <w:lang w:val="en-US"/>
        </w:rPr>
        <w:t>Influence of tectonics on Permian coal-rank patterns in Australia</w:t>
      </w:r>
      <w:r w:rsidR="004F3A30" w:rsidRPr="00FF655C">
        <w:rPr>
          <w:lang w:val="en-US"/>
        </w:rPr>
        <w:t>,”</w:t>
      </w:r>
      <w:r w:rsidRPr="00FF655C">
        <w:rPr>
          <w:lang w:val="en-US"/>
        </w:rPr>
        <w:t xml:space="preserve"> </w:t>
      </w:r>
      <w:r w:rsidRPr="00FF655C">
        <w:rPr>
          <w:i/>
          <w:lang w:val="en-US"/>
        </w:rPr>
        <w:t>International Journal of Coal Geology</w:t>
      </w:r>
      <w:r w:rsidR="004F3A30" w:rsidRPr="00FF655C">
        <w:rPr>
          <w:lang w:val="en-US"/>
        </w:rPr>
        <w:t>, 13,</w:t>
      </w:r>
      <w:r w:rsidRPr="00FF655C">
        <w:rPr>
          <w:lang w:val="en-US"/>
        </w:rPr>
        <w:t xml:space="preserve"> Amsterdam</w:t>
      </w:r>
      <w:r w:rsidR="004F3A30" w:rsidRPr="00FF655C">
        <w:rPr>
          <w:lang w:val="en-US"/>
        </w:rPr>
        <w:t>,</w:t>
      </w:r>
      <w:r w:rsidRPr="00FF655C">
        <w:rPr>
          <w:lang w:val="en-US"/>
        </w:rPr>
        <w:t xml:space="preserve"> p</w:t>
      </w:r>
      <w:r w:rsidR="004F3A30" w:rsidRPr="00FF655C">
        <w:rPr>
          <w:lang w:val="en-US"/>
        </w:rPr>
        <w:t>p</w:t>
      </w:r>
      <w:r w:rsidRPr="00FF655C">
        <w:rPr>
          <w:lang w:val="en-US"/>
        </w:rPr>
        <w:t>. 391-411.</w:t>
      </w:r>
    </w:p>
    <w:p w14:paraId="18F3CB96" w14:textId="77777777" w:rsidR="008E7C36" w:rsidRPr="00FF655C" w:rsidRDefault="008E7C36" w:rsidP="008E7C36">
      <w:pPr>
        <w:pStyle w:val="Reference"/>
        <w:rPr>
          <w:lang w:val="en-US"/>
        </w:rPr>
      </w:pPr>
    </w:p>
    <w:p w14:paraId="5BD5F4C2" w14:textId="436E7DCB" w:rsidR="008E36E0" w:rsidRPr="00FF655C" w:rsidRDefault="004F3A30" w:rsidP="008E7C36">
      <w:pPr>
        <w:pStyle w:val="Reference"/>
        <w:rPr>
          <w:lang w:val="en-US"/>
        </w:rPr>
      </w:pPr>
      <w:r w:rsidRPr="00FF655C">
        <w:rPr>
          <w:lang w:val="en-US"/>
        </w:rPr>
        <w:t>S</w:t>
      </w:r>
      <w:r w:rsidR="00FF655C" w:rsidRPr="00FF655C">
        <w:rPr>
          <w:lang w:val="en-US"/>
        </w:rPr>
        <w:t xml:space="preserve">usilawati, R., Evans, P. N., Esterle, J. S., Robbins, S. J., Tyson, G. W., Golding, S. D. and Mares, T. E. (2015) “Temporal changes in microbial composition during culture enrichment experiments with Indonesian coals,” </w:t>
      </w:r>
      <w:r w:rsidR="00FF655C" w:rsidRPr="00FF655C">
        <w:rPr>
          <w:i/>
          <w:lang w:val="en-US"/>
        </w:rPr>
        <w:t>International Journal of Coal Geology</w:t>
      </w:r>
      <w:r w:rsidR="00FF655C" w:rsidRPr="00FF655C">
        <w:rPr>
          <w:lang w:val="en-US"/>
        </w:rPr>
        <w:t>, 137, pp. 66-76. doi: 10.1016/j.coal.2014.10.015.</w:t>
      </w:r>
    </w:p>
    <w:p w14:paraId="3A1BAA51" w14:textId="77777777" w:rsidR="008E36E0" w:rsidRPr="00FF655C" w:rsidRDefault="008E36E0" w:rsidP="008E36E0">
      <w:pPr>
        <w:rPr>
          <w:lang w:val="en-US"/>
        </w:rPr>
        <w:sectPr w:rsidR="008E36E0" w:rsidRPr="00FF655C" w:rsidSect="00341757">
          <w:type w:val="continuous"/>
          <w:pgSz w:w="11906" w:h="16838"/>
          <w:pgMar w:top="1701" w:right="1701" w:bottom="1701" w:left="1701" w:header="990" w:footer="663" w:gutter="0"/>
          <w:cols w:num="2" w:space="567"/>
          <w:docGrid w:linePitch="360"/>
        </w:sectPr>
      </w:pPr>
    </w:p>
    <w:p w14:paraId="5261B839" w14:textId="77777777" w:rsidR="008E36E0" w:rsidRPr="00FF655C" w:rsidRDefault="008E36E0" w:rsidP="008E7C36">
      <w:pPr>
        <w:rPr>
          <w:lang w:val="en-US"/>
        </w:rPr>
      </w:pPr>
    </w:p>
    <w:p w14:paraId="09E53189" w14:textId="77777777" w:rsidR="009779B0" w:rsidRPr="00FF655C" w:rsidRDefault="009779B0">
      <w:pPr>
        <w:rPr>
          <w:lang w:val="en-US"/>
        </w:rPr>
      </w:pPr>
    </w:p>
    <w:p w14:paraId="38AA0B8B" w14:textId="00DCC046" w:rsidR="008E7C36" w:rsidRPr="00FF655C" w:rsidRDefault="008E7C36">
      <w:pPr>
        <w:rPr>
          <w:lang w:val="en-US"/>
        </w:rPr>
      </w:pPr>
      <w:r w:rsidRPr="00FF655C">
        <w:rPr>
          <w:lang w:val="en-US"/>
        </w:rPr>
        <w:br w:type="page"/>
      </w:r>
    </w:p>
    <w:p w14:paraId="6E89A4DE" w14:textId="77777777" w:rsidR="008E7C36" w:rsidRPr="00FF655C" w:rsidRDefault="008E7C36" w:rsidP="008E7C36">
      <w:pPr>
        <w:pStyle w:val="ChapterTitle"/>
        <w:rPr>
          <w:lang w:val="en-US"/>
        </w:rPr>
      </w:pPr>
      <w:r w:rsidRPr="00FF655C">
        <w:rPr>
          <w:lang w:val="en-US"/>
        </w:rPr>
        <w:lastRenderedPageBreak/>
        <w:t>APENDIX</w:t>
      </w:r>
    </w:p>
    <w:p w14:paraId="3186BC87" w14:textId="77777777" w:rsidR="008E7C36" w:rsidRPr="00FF655C" w:rsidRDefault="008E7C36" w:rsidP="008E7C36">
      <w:pPr>
        <w:rPr>
          <w:lang w:val="en-US"/>
        </w:rPr>
      </w:pPr>
    </w:p>
    <w:p w14:paraId="18FB65D4" w14:textId="77777777" w:rsidR="00CC190C" w:rsidRPr="00FF655C" w:rsidRDefault="00CC429E" w:rsidP="008E7C36">
      <w:pPr>
        <w:rPr>
          <w:lang w:val="en-US"/>
        </w:rPr>
      </w:pPr>
      <w:r w:rsidRPr="00FF655C">
        <w:rPr>
          <w:lang w:val="en-US"/>
        </w:rPr>
        <w:t xml:space="preserve">The style related </w:t>
      </w:r>
      <w:r w:rsidR="009779B0" w:rsidRPr="00FF655C">
        <w:rPr>
          <w:lang w:val="en-US"/>
        </w:rPr>
        <w:t xml:space="preserve">to </w:t>
      </w:r>
      <w:r w:rsidRPr="00FF655C">
        <w:rPr>
          <w:lang w:val="en-US"/>
        </w:rPr>
        <w:t xml:space="preserve">font format such as type, size, </w:t>
      </w:r>
      <w:r w:rsidR="00F549DE" w:rsidRPr="00FF655C">
        <w:rPr>
          <w:lang w:val="en-US"/>
        </w:rPr>
        <w:t xml:space="preserve">in </w:t>
      </w:r>
      <w:r w:rsidRPr="00FF655C">
        <w:rPr>
          <w:lang w:val="en-US"/>
        </w:rPr>
        <w:t>bold</w:t>
      </w:r>
      <w:r w:rsidR="00F549DE" w:rsidRPr="00FF655C">
        <w:rPr>
          <w:lang w:val="en-US"/>
        </w:rPr>
        <w:t xml:space="preserve"> etc. can </w:t>
      </w:r>
      <w:r w:rsidR="00CC190C" w:rsidRPr="00FF655C">
        <w:rPr>
          <w:lang w:val="en-US"/>
        </w:rPr>
        <w:t xml:space="preserve">be accessed in </w:t>
      </w:r>
      <w:r w:rsidR="00F549DE" w:rsidRPr="00FF655C">
        <w:rPr>
          <w:lang w:val="en-US"/>
        </w:rPr>
        <w:t>the menu as shown bellows</w:t>
      </w:r>
      <w:r w:rsidR="0074660C" w:rsidRPr="00FF655C">
        <w:rPr>
          <w:lang w:val="en-US"/>
        </w:rPr>
        <w:t xml:space="preserve">.  </w:t>
      </w:r>
      <w:r w:rsidR="00CC190C" w:rsidRPr="00FF655C">
        <w:rPr>
          <w:lang w:val="en-US"/>
        </w:rPr>
        <w:t xml:space="preserve">You also may press the shortcut: Alt + Ctrl + Shift + S to retrieve the </w:t>
      </w:r>
      <w:r w:rsidR="00C957F3" w:rsidRPr="00FF655C">
        <w:rPr>
          <w:lang w:val="en-US"/>
        </w:rPr>
        <w:t xml:space="preserve">next menu </w:t>
      </w:r>
      <w:r w:rsidR="00CC190C" w:rsidRPr="00FF655C">
        <w:rPr>
          <w:lang w:val="en-US"/>
        </w:rPr>
        <w:t>panel</w:t>
      </w:r>
      <w:r w:rsidR="00C957F3" w:rsidRPr="00FF655C">
        <w:rPr>
          <w:lang w:val="en-US"/>
        </w:rPr>
        <w:t>.</w:t>
      </w:r>
      <w:r w:rsidR="00CC190C" w:rsidRPr="00FF655C">
        <w:rPr>
          <w:lang w:val="en-US"/>
        </w:rPr>
        <w:t xml:space="preserve"> </w:t>
      </w:r>
    </w:p>
    <w:p w14:paraId="7F7E473C" w14:textId="77777777" w:rsidR="00CC190C" w:rsidRPr="00FF655C" w:rsidRDefault="00CC190C" w:rsidP="00341757">
      <w:pPr>
        <w:pStyle w:val="BodiText"/>
        <w:rPr>
          <w:lang w:val="en-US"/>
        </w:rPr>
      </w:pPr>
    </w:p>
    <w:p w14:paraId="2A7FC51B" w14:textId="77777777" w:rsidR="008E7C36" w:rsidRPr="00FF655C" w:rsidRDefault="008E7C36" w:rsidP="00341757">
      <w:pPr>
        <w:pStyle w:val="BodiText"/>
        <w:rPr>
          <w:lang w:val="en-US"/>
        </w:rPr>
      </w:pPr>
    </w:p>
    <w:p w14:paraId="02B95D7A" w14:textId="77777777" w:rsidR="008E36E0" w:rsidRPr="00FF655C" w:rsidRDefault="00D645A2" w:rsidP="00341757">
      <w:pPr>
        <w:pStyle w:val="BodiText"/>
        <w:rPr>
          <w:lang w:val="en-US"/>
        </w:rPr>
      </w:pPr>
      <w:r w:rsidRPr="00FF6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AB784" wp14:editId="1C8F269C">
                <wp:simplePos x="0" y="0"/>
                <wp:positionH relativeFrom="column">
                  <wp:posOffset>3771265</wp:posOffset>
                </wp:positionH>
                <wp:positionV relativeFrom="paragraph">
                  <wp:posOffset>634365</wp:posOffset>
                </wp:positionV>
                <wp:extent cx="0" cy="279400"/>
                <wp:effectExtent l="60325" t="22225" r="53975" b="1270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96.95pt;margin-top:49.95pt;width:0;height:2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" strokecolor="red">
                <v:stroke endarrow="block"/>
              </v:shape>
            </w:pict>
          </mc:Fallback>
        </mc:AlternateContent>
      </w:r>
      <w:r w:rsidRPr="00FF65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8F87A" wp14:editId="4AF136F0">
                <wp:simplePos x="0" y="0"/>
                <wp:positionH relativeFrom="column">
                  <wp:posOffset>2679065</wp:posOffset>
                </wp:positionH>
                <wp:positionV relativeFrom="paragraph">
                  <wp:posOffset>202565</wp:posOffset>
                </wp:positionV>
                <wp:extent cx="2184400" cy="393700"/>
                <wp:effectExtent l="15875" t="19050" r="19050" b="1587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4400" cy="393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210.95pt;margin-top:15.95pt;width:172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" filled="f" strokecolor="red" strokeweight="2.25pt"/>
            </w:pict>
          </mc:Fallback>
        </mc:AlternateContent>
      </w:r>
      <w:r w:rsidR="008E36E0" w:rsidRPr="00FF655C">
        <w:rPr>
          <w:noProof/>
          <w:lang w:val="en-US"/>
        </w:rPr>
        <w:drawing>
          <wp:inline distT="0" distB="0" distL="0" distR="0" wp14:anchorId="22D56E21" wp14:editId="70EEB2C4">
            <wp:extent cx="5397500" cy="7112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b="83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3BB6F" w14:textId="77777777" w:rsidR="00197916" w:rsidRPr="00FF655C" w:rsidRDefault="00197916" w:rsidP="00341757">
      <w:pPr>
        <w:pStyle w:val="BodiText"/>
        <w:rPr>
          <w:lang w:val="en-US"/>
        </w:rPr>
      </w:pPr>
    </w:p>
    <w:p w14:paraId="6D7A47F2" w14:textId="77777777" w:rsidR="008E7C36" w:rsidRPr="00FF655C" w:rsidRDefault="008E7C36" w:rsidP="00341757">
      <w:pPr>
        <w:pStyle w:val="BodiText"/>
        <w:rPr>
          <w:lang w:val="en-US"/>
        </w:rPr>
      </w:pPr>
    </w:p>
    <w:p w14:paraId="07270FB8" w14:textId="77777777" w:rsidR="008E7C36" w:rsidRPr="00FF655C" w:rsidRDefault="008E7C36" w:rsidP="00341757">
      <w:pPr>
        <w:pStyle w:val="BodiText"/>
        <w:rPr>
          <w:lang w:val="en-US"/>
        </w:rPr>
      </w:pPr>
    </w:p>
    <w:p w14:paraId="295FCED9" w14:textId="298688F8" w:rsidR="0074660C" w:rsidRPr="00FF655C" w:rsidRDefault="00341757" w:rsidP="00AE265A">
      <w:pPr>
        <w:pStyle w:val="BodiText"/>
        <w:rPr>
          <w:lang w:val="en-US"/>
        </w:rPr>
      </w:pPr>
      <w:r w:rsidRPr="00341757">
        <w:rPr>
          <w:noProof/>
          <w:lang w:val="en-US"/>
        </w:rPr>
        <w:t xml:space="preserve"> </w:t>
      </w:r>
      <w:bookmarkStart w:id="0" w:name="_GoBack"/>
      <w:r>
        <w:rPr>
          <w:noProof/>
          <w:lang w:val="en-US"/>
        </w:rPr>
        <w:drawing>
          <wp:inline distT="0" distB="0" distL="0" distR="0" wp14:anchorId="25EFCE2B" wp14:editId="474F4AF7">
            <wp:extent cx="2314575" cy="624326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86596" b="35724"/>
                    <a:stretch/>
                  </pic:blipFill>
                  <pic:spPr bwMode="auto">
                    <a:xfrm>
                      <a:off x="0" y="0"/>
                      <a:ext cx="2314304" cy="624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4660C" w:rsidRPr="00FF655C" w:rsidSect="00AE265A">
      <w:type w:val="continuous"/>
      <w:pgSz w:w="11906" w:h="16838"/>
      <w:pgMar w:top="1701" w:right="1701" w:bottom="1701" w:left="1701" w:header="990" w:footer="896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04CEDA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BDD6D6" w14:textId="77777777" w:rsidR="000A28EA" w:rsidRDefault="000A28EA" w:rsidP="00255F02">
      <w:r>
        <w:separator/>
      </w:r>
    </w:p>
  </w:endnote>
  <w:endnote w:type="continuationSeparator" w:id="0">
    <w:p w14:paraId="6E9DBC93" w14:textId="77777777" w:rsidR="000A28EA" w:rsidRDefault="000A28EA" w:rsidP="0025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24753"/>
      <w:docPartObj>
        <w:docPartGallery w:val="Page Numbers (Bottom of Page)"/>
        <w:docPartUnique/>
      </w:docPartObj>
    </w:sdtPr>
    <w:sdtEndPr/>
    <w:sdtContent>
      <w:p w14:paraId="3898490C" w14:textId="752CF6F3" w:rsidR="0074570F" w:rsidRPr="00341757" w:rsidRDefault="00620472">
        <w:r w:rsidRPr="008E7C36">
          <w:rPr>
            <w:rFonts w:cs="Arial"/>
            <w:sz w:val="18"/>
            <w:szCs w:val="18"/>
          </w:rPr>
          <w:fldChar w:fldCharType="begin"/>
        </w:r>
        <w:r w:rsidR="00B44C71" w:rsidRPr="008E7C36">
          <w:rPr>
            <w:rFonts w:cs="Arial"/>
            <w:sz w:val="18"/>
            <w:szCs w:val="18"/>
          </w:rPr>
          <w:instrText xml:space="preserve"> PAGE   \* MERGEFORMAT </w:instrText>
        </w:r>
        <w:r w:rsidRPr="008E7C36">
          <w:rPr>
            <w:rFonts w:cs="Arial"/>
            <w:sz w:val="18"/>
            <w:szCs w:val="18"/>
          </w:rPr>
          <w:fldChar w:fldCharType="separate"/>
        </w:r>
        <w:r w:rsidR="00AE265A">
          <w:rPr>
            <w:rFonts w:cs="Arial"/>
            <w:noProof/>
            <w:sz w:val="18"/>
            <w:szCs w:val="18"/>
          </w:rPr>
          <w:t>2</w:t>
        </w:r>
        <w:r w:rsidRPr="008E7C36">
          <w:rPr>
            <w:rFonts w:cs="Arial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25042"/>
      <w:docPartObj>
        <w:docPartGallery w:val="Page Numbers (Bottom of Page)"/>
        <w:docPartUnique/>
      </w:docPartObj>
    </w:sdtPr>
    <w:sdtEndPr>
      <w:rPr>
        <w:rFonts w:cs="Arial"/>
        <w:sz w:val="18"/>
        <w:szCs w:val="18"/>
      </w:rPr>
    </w:sdtEndPr>
    <w:sdtContent>
      <w:p w14:paraId="71B4A75C" w14:textId="77777777" w:rsidR="00B62E33" w:rsidRPr="008E7C36" w:rsidRDefault="00620472" w:rsidP="00197916">
        <w:pPr>
          <w:tabs>
            <w:tab w:val="right" w:pos="8505"/>
          </w:tabs>
          <w:jc w:val="right"/>
        </w:pPr>
        <w:r w:rsidRPr="008E7C36">
          <w:rPr>
            <w:rFonts w:cs="Arial"/>
            <w:sz w:val="18"/>
            <w:szCs w:val="18"/>
          </w:rPr>
          <w:fldChar w:fldCharType="begin"/>
        </w:r>
        <w:r w:rsidR="00B62E33" w:rsidRPr="008E7C36">
          <w:rPr>
            <w:rFonts w:cs="Arial"/>
            <w:sz w:val="18"/>
            <w:szCs w:val="18"/>
          </w:rPr>
          <w:instrText xml:space="preserve"> PAGE   \* MERGEFORMAT </w:instrText>
        </w:r>
        <w:r w:rsidRPr="008E7C36">
          <w:rPr>
            <w:rFonts w:cs="Arial"/>
            <w:sz w:val="18"/>
            <w:szCs w:val="18"/>
          </w:rPr>
          <w:fldChar w:fldCharType="separate"/>
        </w:r>
        <w:r w:rsidR="00AE265A">
          <w:rPr>
            <w:rFonts w:cs="Arial"/>
            <w:noProof/>
            <w:sz w:val="18"/>
            <w:szCs w:val="18"/>
          </w:rPr>
          <w:t>3</w:t>
        </w:r>
        <w:r w:rsidRPr="008E7C36">
          <w:rPr>
            <w:rFonts w:cs="Arial"/>
            <w:sz w:val="18"/>
            <w:szCs w:val="18"/>
          </w:rPr>
          <w:fldChar w:fldCharType="end"/>
        </w:r>
      </w:p>
    </w:sdtContent>
  </w:sdt>
  <w:p w14:paraId="3A856138" w14:textId="77777777" w:rsidR="0074570F" w:rsidRDefault="000A28EA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25146"/>
      <w:docPartObj>
        <w:docPartGallery w:val="Page Numbers (Bottom of Page)"/>
        <w:docPartUnique/>
      </w:docPartObj>
    </w:sdtPr>
    <w:sdtEndPr/>
    <w:sdtContent>
      <w:p w14:paraId="31D8BC5D" w14:textId="42FB4859" w:rsidR="00197916" w:rsidRPr="00341757" w:rsidRDefault="00197916" w:rsidP="00341757">
        <w:pPr>
          <w:tabs>
            <w:tab w:val="right" w:pos="8504"/>
          </w:tabs>
          <w:jc w:val="left"/>
        </w:pPr>
        <w:r w:rsidRPr="00197916">
          <w:rPr>
            <w:sz w:val="14"/>
            <w:szCs w:val="14"/>
          </w:rPr>
          <w:t>Received:</w:t>
        </w:r>
        <w:r>
          <w:rPr>
            <w:sz w:val="14"/>
            <w:szCs w:val="14"/>
          </w:rPr>
          <w:t xml:space="preserve"> </w:t>
        </w:r>
        <w:r w:rsidRPr="00197916">
          <w:rPr>
            <w:sz w:val="14"/>
            <w:szCs w:val="14"/>
            <w:u w:val="single"/>
          </w:rPr>
          <w:t xml:space="preserve">                         ,</w:t>
        </w:r>
        <w:r>
          <w:rPr>
            <w:sz w:val="14"/>
            <w:szCs w:val="14"/>
          </w:rPr>
          <w:t xml:space="preserve"> first revision: </w:t>
        </w:r>
        <w:r w:rsidRPr="00197916">
          <w:rPr>
            <w:sz w:val="14"/>
            <w:szCs w:val="14"/>
            <w:u w:val="single"/>
          </w:rPr>
          <w:t xml:space="preserve">                        ,</w:t>
        </w:r>
        <w:r>
          <w:rPr>
            <w:sz w:val="14"/>
            <w:szCs w:val="14"/>
          </w:rPr>
          <w:t xml:space="preserve"> second revision: </w:t>
        </w:r>
        <w:r w:rsidRPr="00197916">
          <w:rPr>
            <w:sz w:val="14"/>
            <w:szCs w:val="14"/>
            <w:u w:val="single"/>
          </w:rPr>
          <w:t xml:space="preserve">                           ,</w:t>
        </w:r>
        <w:r>
          <w:rPr>
            <w:sz w:val="14"/>
            <w:szCs w:val="14"/>
          </w:rPr>
          <w:t xml:space="preserve"> accepted: </w:t>
        </w:r>
        <w:r w:rsidRPr="00197916">
          <w:rPr>
            <w:sz w:val="14"/>
            <w:szCs w:val="14"/>
            <w:u w:val="single"/>
          </w:rPr>
          <w:t xml:space="preserve">                           .</w:t>
        </w:r>
        <w:r w:rsidRPr="00197916">
          <w:rPr>
            <w:sz w:val="14"/>
            <w:szCs w:val="14"/>
          </w:rPr>
          <w:tab/>
        </w:r>
        <w:r w:rsidR="00620472" w:rsidRPr="00197916">
          <w:rPr>
            <w:rFonts w:cs="Arial"/>
            <w:sz w:val="18"/>
            <w:szCs w:val="18"/>
          </w:rPr>
          <w:fldChar w:fldCharType="begin"/>
        </w:r>
        <w:r w:rsidRPr="00197916">
          <w:rPr>
            <w:rFonts w:cs="Arial"/>
            <w:sz w:val="18"/>
            <w:szCs w:val="18"/>
          </w:rPr>
          <w:instrText xml:space="preserve"> PAGE   \* MERGEFORMAT </w:instrText>
        </w:r>
        <w:r w:rsidR="00620472" w:rsidRPr="00197916">
          <w:rPr>
            <w:rFonts w:cs="Arial"/>
            <w:sz w:val="18"/>
            <w:szCs w:val="18"/>
          </w:rPr>
          <w:fldChar w:fldCharType="separate"/>
        </w:r>
        <w:r w:rsidR="00AE265A">
          <w:rPr>
            <w:rFonts w:cs="Arial"/>
            <w:noProof/>
            <w:sz w:val="18"/>
            <w:szCs w:val="18"/>
          </w:rPr>
          <w:t>1</w:t>
        </w:r>
        <w:r w:rsidR="00620472" w:rsidRPr="00197916">
          <w:rPr>
            <w:rFonts w:cs="Arial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Arial"/>
        <w:b/>
        <w:sz w:val="18"/>
        <w:szCs w:val="18"/>
      </w:rPr>
      <w:id w:val="-801851339"/>
      <w:docPartObj>
        <w:docPartGallery w:val="Page Numbers (Bottom of Page)"/>
        <w:docPartUnique/>
      </w:docPartObj>
    </w:sdtPr>
    <w:sdtEndPr/>
    <w:sdtContent>
      <w:p w14:paraId="520767AB" w14:textId="77777777" w:rsidR="00197916" w:rsidRPr="00197916" w:rsidRDefault="00620472" w:rsidP="00197916">
        <w:pPr>
          <w:rPr>
            <w:rFonts w:cs="Arial"/>
            <w:b/>
            <w:sz w:val="18"/>
            <w:szCs w:val="18"/>
          </w:rPr>
        </w:pPr>
        <w:r w:rsidRPr="00197916">
          <w:rPr>
            <w:rFonts w:cs="Arial"/>
            <w:b/>
            <w:sz w:val="18"/>
            <w:szCs w:val="18"/>
          </w:rPr>
          <w:fldChar w:fldCharType="begin"/>
        </w:r>
        <w:r w:rsidR="00197916" w:rsidRPr="00197916">
          <w:rPr>
            <w:rFonts w:cs="Arial"/>
            <w:b/>
            <w:sz w:val="18"/>
            <w:szCs w:val="18"/>
          </w:rPr>
          <w:instrText xml:space="preserve"> PAGE   \* MERGEFORMAT </w:instrText>
        </w:r>
        <w:r w:rsidRPr="00197916">
          <w:rPr>
            <w:rFonts w:cs="Arial"/>
            <w:b/>
            <w:sz w:val="18"/>
            <w:szCs w:val="18"/>
          </w:rPr>
          <w:fldChar w:fldCharType="separate"/>
        </w:r>
        <w:r w:rsidR="005360D9">
          <w:rPr>
            <w:rFonts w:cs="Arial"/>
            <w:b/>
            <w:noProof/>
            <w:sz w:val="18"/>
            <w:szCs w:val="18"/>
          </w:rPr>
          <w:t>3</w:t>
        </w:r>
        <w:r w:rsidRPr="00197916">
          <w:rPr>
            <w:rFonts w:cs="Arial"/>
            <w:b/>
            <w:sz w:val="18"/>
            <w:szCs w:val="18"/>
          </w:rPr>
          <w:fldChar w:fldCharType="end"/>
        </w:r>
      </w:p>
    </w:sdtContent>
  </w:sdt>
  <w:p w14:paraId="0120F3E0" w14:textId="77777777" w:rsidR="00197916" w:rsidRPr="009C70E0" w:rsidRDefault="00197916" w:rsidP="009C70E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48AFA" w14:textId="77777777" w:rsidR="000A28EA" w:rsidRDefault="000A28EA" w:rsidP="00255F02">
      <w:r>
        <w:separator/>
      </w:r>
    </w:p>
  </w:footnote>
  <w:footnote w:type="continuationSeparator" w:id="0">
    <w:p w14:paraId="167C2CAB" w14:textId="77777777" w:rsidR="000A28EA" w:rsidRDefault="000A28EA" w:rsidP="00255F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A2565D" w14:textId="77777777" w:rsidR="003545E0" w:rsidRDefault="00197916" w:rsidP="003545E0">
    <w:pPr>
      <w:jc w:val="center"/>
    </w:pPr>
    <w:r w:rsidRPr="00255F02">
      <w:rPr>
        <w:rFonts w:ascii="Helvetica" w:hAnsi="Helvetica"/>
        <w:b/>
        <w:sz w:val="18"/>
        <w:szCs w:val="18"/>
      </w:rPr>
      <w:t>INDONESIAN MINING JOURNAL</w:t>
    </w:r>
    <w:r>
      <w:rPr>
        <w:rFonts w:ascii="Helvetica" w:hAnsi="Helvetica"/>
        <w:sz w:val="18"/>
        <w:szCs w:val="18"/>
      </w:rPr>
      <w:t xml:space="preserve"> </w:t>
    </w:r>
    <w:r w:rsidRPr="00255F02">
      <w:rPr>
        <w:rFonts w:ascii="Helvetica" w:hAnsi="Helvetica"/>
        <w:sz w:val="18"/>
        <w:szCs w:val="18"/>
      </w:rPr>
      <w:t xml:space="preserve"> Vol</w:t>
    </w:r>
    <w:r>
      <w:rPr>
        <w:rFonts w:ascii="Helvetica" w:hAnsi="Helvetica"/>
        <w:sz w:val="18"/>
        <w:szCs w:val="18"/>
      </w:rPr>
      <w:t>.</w:t>
    </w:r>
    <w:r w:rsidRPr="00255F02">
      <w:rPr>
        <w:rFonts w:ascii="Helvetica" w:hAnsi="Helvetica"/>
        <w:sz w:val="18"/>
        <w:szCs w:val="18"/>
      </w:rPr>
      <w:t xml:space="preserve"> x, No</w:t>
    </w:r>
    <w:r>
      <w:rPr>
        <w:rFonts w:ascii="Helvetica" w:hAnsi="Helvetica"/>
        <w:sz w:val="18"/>
        <w:szCs w:val="18"/>
      </w:rPr>
      <w:t>.</w:t>
    </w:r>
    <w:r w:rsidRPr="00255F02">
      <w:rPr>
        <w:rFonts w:ascii="Helvetica" w:hAnsi="Helvetica"/>
        <w:sz w:val="18"/>
        <w:szCs w:val="18"/>
      </w:rPr>
      <w:t xml:space="preserve"> x, </w:t>
    </w:r>
    <w:r>
      <w:rPr>
        <w:rFonts w:ascii="Helvetica" w:hAnsi="Helvetica"/>
        <w:sz w:val="18"/>
        <w:szCs w:val="18"/>
      </w:rPr>
      <w:t>month</w:t>
    </w:r>
    <w:r w:rsidRPr="00255F02">
      <w:rPr>
        <w:rFonts w:ascii="Helvetica" w:hAnsi="Helvetica"/>
        <w:sz w:val="18"/>
        <w:szCs w:val="18"/>
      </w:rPr>
      <w:t xml:space="preserve"> 20xx : x - xx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5EF12E" w14:textId="234903D0" w:rsidR="003545E0" w:rsidRPr="00A93359" w:rsidRDefault="00A93359" w:rsidP="00B62E33">
    <w:pPr>
      <w:jc w:val="center"/>
      <w:rPr>
        <w:rFonts w:ascii="Helvetica" w:hAnsi="Helvetica"/>
        <w:sz w:val="18"/>
        <w:szCs w:val="18"/>
        <w:lang w:val="en-ID"/>
      </w:rPr>
    </w:pPr>
    <w:r>
      <w:rPr>
        <w:rFonts w:ascii="Helvetica" w:hAnsi="Helvetica"/>
        <w:sz w:val="18"/>
        <w:szCs w:val="18"/>
        <w:lang w:val="en-ID"/>
      </w:rPr>
      <w:t>Manuscrip Title</w:t>
    </w:r>
    <w:r w:rsidR="00197916">
      <w:rPr>
        <w:rFonts w:ascii="Helvetica" w:hAnsi="Helvetica"/>
        <w:sz w:val="18"/>
        <w:szCs w:val="18"/>
      </w:rPr>
      <w:t xml:space="preserve"> </w:t>
    </w:r>
    <w:r>
      <w:rPr>
        <w:rFonts w:ascii="Helvetica" w:hAnsi="Helvetica"/>
        <w:sz w:val="18"/>
        <w:szCs w:val="18"/>
        <w:lang w:val="en-ID"/>
      </w:rPr>
      <w:t>including the</w:t>
    </w:r>
    <w:r w:rsidR="00197916">
      <w:rPr>
        <w:rFonts w:ascii="Helvetica" w:hAnsi="Helvetica"/>
        <w:sz w:val="18"/>
        <w:szCs w:val="18"/>
      </w:rPr>
      <w:t xml:space="preserve"> Author</w:t>
    </w:r>
    <w:r>
      <w:rPr>
        <w:rFonts w:ascii="Helvetica" w:hAnsi="Helvetica"/>
        <w:sz w:val="18"/>
        <w:szCs w:val="18"/>
        <w:lang w:val="en-ID"/>
      </w:rPr>
      <w:t>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DA1CD1" w14:textId="77777777" w:rsidR="00A96B27" w:rsidRPr="00255F02" w:rsidRDefault="00255F02" w:rsidP="003545E0">
    <w:pPr>
      <w:jc w:val="center"/>
      <w:rPr>
        <w:rFonts w:ascii="Helvetica" w:hAnsi="Helvetica"/>
        <w:sz w:val="18"/>
        <w:szCs w:val="18"/>
      </w:rPr>
    </w:pPr>
    <w:r w:rsidRPr="00255F02">
      <w:rPr>
        <w:rFonts w:ascii="Helvetica" w:hAnsi="Helvetica"/>
        <w:b/>
        <w:sz w:val="18"/>
        <w:szCs w:val="18"/>
      </w:rPr>
      <w:t>INDONESIAN MINING JOURNAL</w:t>
    </w:r>
    <w:r>
      <w:rPr>
        <w:rFonts w:ascii="Helvetica" w:hAnsi="Helvetica"/>
        <w:sz w:val="18"/>
        <w:szCs w:val="18"/>
      </w:rPr>
      <w:t xml:space="preserve"> </w:t>
    </w:r>
    <w:r w:rsidR="00B44C71" w:rsidRPr="00255F02">
      <w:rPr>
        <w:rFonts w:ascii="Helvetica" w:hAnsi="Helvetica"/>
        <w:sz w:val="18"/>
        <w:szCs w:val="18"/>
      </w:rPr>
      <w:t xml:space="preserve"> Vol</w:t>
    </w:r>
    <w:r>
      <w:rPr>
        <w:rFonts w:ascii="Helvetica" w:hAnsi="Helvetica"/>
        <w:sz w:val="18"/>
        <w:szCs w:val="18"/>
      </w:rPr>
      <w:t>.</w:t>
    </w:r>
    <w:r w:rsidR="00B44C71" w:rsidRPr="00255F02">
      <w:rPr>
        <w:rFonts w:ascii="Helvetica" w:hAnsi="Helvetica"/>
        <w:sz w:val="18"/>
        <w:szCs w:val="18"/>
      </w:rPr>
      <w:t xml:space="preserve"> x, No</w:t>
    </w:r>
    <w:r>
      <w:rPr>
        <w:rFonts w:ascii="Helvetica" w:hAnsi="Helvetica"/>
        <w:sz w:val="18"/>
        <w:szCs w:val="18"/>
      </w:rPr>
      <w:t>.</w:t>
    </w:r>
    <w:r w:rsidR="00B44C71" w:rsidRPr="00255F02">
      <w:rPr>
        <w:rFonts w:ascii="Helvetica" w:hAnsi="Helvetica"/>
        <w:sz w:val="18"/>
        <w:szCs w:val="18"/>
      </w:rPr>
      <w:t xml:space="preserve"> x, </w:t>
    </w:r>
    <w:r>
      <w:rPr>
        <w:rFonts w:ascii="Helvetica" w:hAnsi="Helvetica"/>
        <w:sz w:val="18"/>
        <w:szCs w:val="18"/>
      </w:rPr>
      <w:t>month</w:t>
    </w:r>
    <w:r w:rsidR="00B44C71" w:rsidRPr="00255F02">
      <w:rPr>
        <w:rFonts w:ascii="Helvetica" w:hAnsi="Helvetica"/>
        <w:sz w:val="18"/>
        <w:szCs w:val="18"/>
      </w:rPr>
      <w:t xml:space="preserve"> 20xx : x - xx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042B72" w14:textId="77777777" w:rsidR="00197916" w:rsidRPr="00255F02" w:rsidRDefault="00197916" w:rsidP="003545E0">
    <w:pPr>
      <w:jc w:val="center"/>
      <w:rPr>
        <w:rFonts w:ascii="Helvetica" w:hAnsi="Helvetica"/>
        <w:sz w:val="18"/>
        <w:szCs w:val="18"/>
      </w:rPr>
    </w:pPr>
    <w:r w:rsidRPr="00255F02">
      <w:rPr>
        <w:rFonts w:ascii="Helvetica" w:hAnsi="Helvetica"/>
        <w:b/>
        <w:sz w:val="18"/>
        <w:szCs w:val="18"/>
      </w:rPr>
      <w:t>INDONESIAN MINING JOURNAL</w:t>
    </w:r>
    <w:r>
      <w:rPr>
        <w:rFonts w:ascii="Helvetica" w:hAnsi="Helvetica"/>
        <w:sz w:val="18"/>
        <w:szCs w:val="18"/>
      </w:rPr>
      <w:t xml:space="preserve"> </w:t>
    </w:r>
    <w:r w:rsidRPr="00255F02">
      <w:rPr>
        <w:rFonts w:ascii="Helvetica" w:hAnsi="Helvetica"/>
        <w:sz w:val="18"/>
        <w:szCs w:val="18"/>
      </w:rPr>
      <w:t xml:space="preserve"> Vol</w:t>
    </w:r>
    <w:r>
      <w:rPr>
        <w:rFonts w:ascii="Helvetica" w:hAnsi="Helvetica"/>
        <w:sz w:val="18"/>
        <w:szCs w:val="18"/>
      </w:rPr>
      <w:t>.</w:t>
    </w:r>
    <w:r w:rsidRPr="00255F02">
      <w:rPr>
        <w:rFonts w:ascii="Helvetica" w:hAnsi="Helvetica"/>
        <w:sz w:val="18"/>
        <w:szCs w:val="18"/>
      </w:rPr>
      <w:t xml:space="preserve"> x, No</w:t>
    </w:r>
    <w:r>
      <w:rPr>
        <w:rFonts w:ascii="Helvetica" w:hAnsi="Helvetica"/>
        <w:sz w:val="18"/>
        <w:szCs w:val="18"/>
      </w:rPr>
      <w:t>.</w:t>
    </w:r>
    <w:r w:rsidRPr="00255F02">
      <w:rPr>
        <w:rFonts w:ascii="Helvetica" w:hAnsi="Helvetica"/>
        <w:sz w:val="18"/>
        <w:szCs w:val="18"/>
      </w:rPr>
      <w:t xml:space="preserve"> x, </w:t>
    </w:r>
    <w:r>
      <w:rPr>
        <w:rFonts w:ascii="Helvetica" w:hAnsi="Helvetica"/>
        <w:sz w:val="18"/>
        <w:szCs w:val="18"/>
      </w:rPr>
      <w:t>month</w:t>
    </w:r>
    <w:r w:rsidRPr="00255F02">
      <w:rPr>
        <w:rFonts w:ascii="Helvetica" w:hAnsi="Helvetica"/>
        <w:sz w:val="18"/>
        <w:szCs w:val="18"/>
      </w:rPr>
      <w:t xml:space="preserve"> 20xx : x - 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C410C"/>
    <w:multiLevelType w:val="hybridMultilevel"/>
    <w:tmpl w:val="E45056CC"/>
    <w:lvl w:ilvl="0" w:tplc="282685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F355C3"/>
    <w:multiLevelType w:val="multilevel"/>
    <w:tmpl w:val="0421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>
    <w:nsid w:val="3CC936DA"/>
    <w:multiLevelType w:val="hybridMultilevel"/>
    <w:tmpl w:val="0A92CDFE"/>
    <w:lvl w:ilvl="0" w:tplc="D6307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B604FC"/>
    <w:multiLevelType w:val="hybridMultilevel"/>
    <w:tmpl w:val="DE1A4C8C"/>
    <w:lvl w:ilvl="0" w:tplc="C3229210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M">
    <w15:presenceInfo w15:providerId="None" w15:userId="G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IwNDQwMbAwtTS3NDBW0lEKTi0uzszPAykwNKoFAN3pIl8tAAAA"/>
  </w:docVars>
  <w:rsids>
    <w:rsidRoot w:val="00C852EC"/>
    <w:rsid w:val="0003271E"/>
    <w:rsid w:val="000361F1"/>
    <w:rsid w:val="000A271A"/>
    <w:rsid w:val="000A28EA"/>
    <w:rsid w:val="00135199"/>
    <w:rsid w:val="001355AA"/>
    <w:rsid w:val="0017750F"/>
    <w:rsid w:val="0019379E"/>
    <w:rsid w:val="0019671E"/>
    <w:rsid w:val="00197916"/>
    <w:rsid w:val="001A3D04"/>
    <w:rsid w:val="001B5F1E"/>
    <w:rsid w:val="001E3265"/>
    <w:rsid w:val="001F4CB5"/>
    <w:rsid w:val="00255F02"/>
    <w:rsid w:val="002710F4"/>
    <w:rsid w:val="002F63CF"/>
    <w:rsid w:val="00341757"/>
    <w:rsid w:val="003422F5"/>
    <w:rsid w:val="00350FB7"/>
    <w:rsid w:val="003C039E"/>
    <w:rsid w:val="00413239"/>
    <w:rsid w:val="00415A11"/>
    <w:rsid w:val="00470E33"/>
    <w:rsid w:val="004E4073"/>
    <w:rsid w:val="004F3A30"/>
    <w:rsid w:val="0053249C"/>
    <w:rsid w:val="005353E5"/>
    <w:rsid w:val="005360D9"/>
    <w:rsid w:val="005853CA"/>
    <w:rsid w:val="005B3322"/>
    <w:rsid w:val="005E49D8"/>
    <w:rsid w:val="006006D0"/>
    <w:rsid w:val="00620472"/>
    <w:rsid w:val="00660966"/>
    <w:rsid w:val="00661469"/>
    <w:rsid w:val="00682887"/>
    <w:rsid w:val="006C7BA6"/>
    <w:rsid w:val="006D19F1"/>
    <w:rsid w:val="007160A7"/>
    <w:rsid w:val="0072778D"/>
    <w:rsid w:val="007341C2"/>
    <w:rsid w:val="0074660C"/>
    <w:rsid w:val="00792AB4"/>
    <w:rsid w:val="00805722"/>
    <w:rsid w:val="008059FA"/>
    <w:rsid w:val="00897F66"/>
    <w:rsid w:val="008E36E0"/>
    <w:rsid w:val="008E7C36"/>
    <w:rsid w:val="0090488D"/>
    <w:rsid w:val="0094734F"/>
    <w:rsid w:val="009779B0"/>
    <w:rsid w:val="009D1762"/>
    <w:rsid w:val="00A16B68"/>
    <w:rsid w:val="00A33782"/>
    <w:rsid w:val="00A87A18"/>
    <w:rsid w:val="00A9134E"/>
    <w:rsid w:val="00A93359"/>
    <w:rsid w:val="00AB18B3"/>
    <w:rsid w:val="00AB353E"/>
    <w:rsid w:val="00AB71DF"/>
    <w:rsid w:val="00AE265A"/>
    <w:rsid w:val="00AF04D1"/>
    <w:rsid w:val="00B22915"/>
    <w:rsid w:val="00B24BAB"/>
    <w:rsid w:val="00B31D02"/>
    <w:rsid w:val="00B44C71"/>
    <w:rsid w:val="00B62E33"/>
    <w:rsid w:val="00B754A4"/>
    <w:rsid w:val="00B82610"/>
    <w:rsid w:val="00BA310E"/>
    <w:rsid w:val="00BC2238"/>
    <w:rsid w:val="00C15433"/>
    <w:rsid w:val="00C32A89"/>
    <w:rsid w:val="00C510C2"/>
    <w:rsid w:val="00C53410"/>
    <w:rsid w:val="00C55345"/>
    <w:rsid w:val="00C7483C"/>
    <w:rsid w:val="00C852EC"/>
    <w:rsid w:val="00C957F3"/>
    <w:rsid w:val="00CB58B4"/>
    <w:rsid w:val="00CC190C"/>
    <w:rsid w:val="00CC429E"/>
    <w:rsid w:val="00CE47D3"/>
    <w:rsid w:val="00D36BA3"/>
    <w:rsid w:val="00D4305C"/>
    <w:rsid w:val="00D645A2"/>
    <w:rsid w:val="00DB05EB"/>
    <w:rsid w:val="00E47295"/>
    <w:rsid w:val="00E64C15"/>
    <w:rsid w:val="00E740FB"/>
    <w:rsid w:val="00E764D7"/>
    <w:rsid w:val="00EB144E"/>
    <w:rsid w:val="00EB600C"/>
    <w:rsid w:val="00F01C9B"/>
    <w:rsid w:val="00F16D82"/>
    <w:rsid w:val="00F3502D"/>
    <w:rsid w:val="00F549DE"/>
    <w:rsid w:val="00F63CAE"/>
    <w:rsid w:val="00F77DBF"/>
    <w:rsid w:val="00F83730"/>
    <w:rsid w:val="00F9233E"/>
    <w:rsid w:val="00F9426F"/>
    <w:rsid w:val="00F96C4A"/>
    <w:rsid w:val="00F97A52"/>
    <w:rsid w:val="00FB7420"/>
    <w:rsid w:val="00FE6CFA"/>
    <w:rsid w:val="00FF2C24"/>
    <w:rsid w:val="00FF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E173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10" w:unhideWhenUsed="0" w:qFormat="1"/>
    <w:lsdException w:name="heading 6" w:uiPriority="10" w:unhideWhenUsed="0" w:qFormat="1"/>
    <w:lsdException w:name="heading 7" w:uiPriority="10" w:qFormat="1"/>
    <w:lsdException w:name="heading 8" w:uiPriority="10" w:qFormat="1"/>
    <w:lsdException w:name="heading 9" w:uiPriority="1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List Number" w:unhideWhenUsed="0"/>
    <w:lsdException w:name="List 4" w:unhideWhenUsed="0"/>
    <w:lsdException w:name="List 5" w:unhideWhenUsed="0"/>
    <w:lsdException w:name="Title" w:uiPriority="10" w:unhideWhenUsed="0" w:qFormat="1"/>
    <w:lsdException w:name="Default Paragraph Font" w:uiPriority="1"/>
    <w:lsdException w:name="Subtitle" w:uiPriority="11" w:unhideWhenUsed="0" w:qFormat="1"/>
    <w:lsdException w:name="Salutation" w:unhideWhenUsed="0"/>
    <w:lsdException w:name="Date" w:unhideWhenUsed="0"/>
    <w:lsdException w:name="Body Text First Indent" w:unhideWhenUsed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"/>
    <w:qFormat/>
    <w:rsid w:val="004F3A3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10"/>
    <w:semiHidden/>
    <w:qFormat/>
    <w:rsid w:val="0090488D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10"/>
    <w:semiHidden/>
    <w:qFormat/>
    <w:rsid w:val="00350FB7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10"/>
    <w:semiHidden/>
    <w:qFormat/>
    <w:rsid w:val="005E49D8"/>
    <w:pPr>
      <w:keepNext/>
      <w:keepLines/>
      <w:jc w:val="center"/>
      <w:outlineLvl w:val="2"/>
    </w:pPr>
    <w:rPr>
      <w:rFonts w:eastAsiaTheme="majorEastAsia" w:cstheme="majorBidi"/>
      <w:bCs/>
      <w:sz w:val="18"/>
    </w:rPr>
  </w:style>
  <w:style w:type="paragraph" w:styleId="Heading4">
    <w:name w:val="heading 4"/>
    <w:basedOn w:val="Normal"/>
    <w:next w:val="Normal"/>
    <w:link w:val="Heading4Char"/>
    <w:uiPriority w:val="10"/>
    <w:semiHidden/>
    <w:qFormat/>
    <w:rsid w:val="005E49D8"/>
    <w:pPr>
      <w:keepNext/>
      <w:keepLines/>
      <w:tabs>
        <w:tab w:val="left" w:pos="851"/>
      </w:tabs>
      <w:outlineLvl w:val="3"/>
    </w:pPr>
    <w:rPr>
      <w:rFonts w:eastAsiaTheme="majorEastAsia" w:cstheme="majorBidi"/>
      <w:bCs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Normal"/>
    <w:uiPriority w:val="1"/>
    <w:qFormat/>
    <w:rsid w:val="00B754A4"/>
    <w:pPr>
      <w:jc w:val="center"/>
    </w:pPr>
    <w:rPr>
      <w:b/>
      <w:caps/>
    </w:rPr>
  </w:style>
  <w:style w:type="paragraph" w:customStyle="1" w:styleId="Reference">
    <w:name w:val="Reference"/>
    <w:basedOn w:val="Normal"/>
    <w:uiPriority w:val="8"/>
    <w:qFormat/>
    <w:rsid w:val="003422F5"/>
    <w:pPr>
      <w:ind w:left="709" w:hanging="709"/>
    </w:pPr>
    <w:rPr>
      <w:sz w:val="18"/>
      <w:szCs w:val="18"/>
    </w:rPr>
  </w:style>
  <w:style w:type="paragraph" w:customStyle="1" w:styleId="AbstractTitle">
    <w:name w:val="Abstract Title"/>
    <w:basedOn w:val="Normal"/>
    <w:uiPriority w:val="2"/>
    <w:qFormat/>
    <w:rsid w:val="0090488D"/>
    <w:pPr>
      <w:spacing w:before="100"/>
      <w:ind w:left="34" w:right="34"/>
    </w:pPr>
    <w:rPr>
      <w:b/>
      <w:sz w:val="18"/>
      <w:szCs w:val="18"/>
    </w:rPr>
  </w:style>
  <w:style w:type="paragraph" w:customStyle="1" w:styleId="Abstract">
    <w:name w:val="Abstract"/>
    <w:basedOn w:val="Normal"/>
    <w:uiPriority w:val="4"/>
    <w:qFormat/>
    <w:rsid w:val="00B24BAB"/>
    <w:pPr>
      <w:ind w:left="34" w:right="34"/>
    </w:pPr>
    <w:rPr>
      <w:sz w:val="18"/>
      <w:szCs w:val="18"/>
    </w:rPr>
  </w:style>
  <w:style w:type="paragraph" w:customStyle="1" w:styleId="IndonesianTitleBahasa">
    <w:name w:val="Indonesian Title (Bahasa)"/>
    <w:basedOn w:val="Normal"/>
    <w:qFormat/>
    <w:rsid w:val="00197916"/>
    <w:pPr>
      <w:contextualSpacing/>
      <w:jc w:val="center"/>
    </w:pPr>
    <w:rPr>
      <w:rFonts w:eastAsiaTheme="majorEastAsia" w:cstheme="majorBidi"/>
      <w:i/>
      <w:caps/>
      <w:spacing w:val="5"/>
      <w:kern w:val="28"/>
      <w:sz w:val="28"/>
      <w:szCs w:val="52"/>
    </w:rPr>
  </w:style>
  <w:style w:type="character" w:customStyle="1" w:styleId="Heading1Char">
    <w:name w:val="Heading 1 Char"/>
    <w:basedOn w:val="DefaultParagraphFont"/>
    <w:link w:val="Heading1"/>
    <w:uiPriority w:val="10"/>
    <w:semiHidden/>
    <w:rsid w:val="004F3A30"/>
    <w:rPr>
      <w:rFonts w:ascii="Arial" w:eastAsiaTheme="majorEastAsia" w:hAnsi="Arial" w:cstheme="majorBidi"/>
      <w:b/>
      <w:bCs/>
      <w:caps/>
      <w:sz w:val="20"/>
      <w:szCs w:val="28"/>
    </w:rPr>
  </w:style>
  <w:style w:type="paragraph" w:customStyle="1" w:styleId="Source">
    <w:name w:val="Source"/>
    <w:basedOn w:val="Normal"/>
    <w:uiPriority w:val="7"/>
    <w:qFormat/>
    <w:rsid w:val="005E49D8"/>
    <w:pPr>
      <w:spacing w:before="40"/>
      <w:jc w:val="left"/>
    </w:pPr>
    <w:rPr>
      <w:sz w:val="16"/>
    </w:rPr>
  </w:style>
  <w:style w:type="character" w:customStyle="1" w:styleId="Heading2Char">
    <w:name w:val="Heading 2 Char"/>
    <w:basedOn w:val="DefaultParagraphFont"/>
    <w:link w:val="Heading2"/>
    <w:uiPriority w:val="10"/>
    <w:semiHidden/>
    <w:rsid w:val="004F3A30"/>
    <w:rPr>
      <w:rFonts w:ascii="Arial" w:eastAsiaTheme="majorEastAsia" w:hAnsi="Arial" w:cstheme="majorBidi"/>
      <w:b/>
      <w:bC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10"/>
    <w:semiHidden/>
    <w:rsid w:val="004F3A30"/>
    <w:rPr>
      <w:rFonts w:ascii="Arial" w:eastAsiaTheme="majorEastAsia" w:hAnsi="Arial" w:cstheme="majorBidi"/>
      <w:bCs/>
      <w:sz w:val="18"/>
    </w:rPr>
  </w:style>
  <w:style w:type="character" w:customStyle="1" w:styleId="Heading4Char">
    <w:name w:val="Heading 4 Char"/>
    <w:basedOn w:val="DefaultParagraphFont"/>
    <w:link w:val="Heading4"/>
    <w:uiPriority w:val="10"/>
    <w:semiHidden/>
    <w:rsid w:val="004F3A30"/>
    <w:rPr>
      <w:rFonts w:ascii="Arial" w:eastAsiaTheme="majorEastAsia" w:hAnsi="Arial" w:cstheme="majorBidi"/>
      <w:bCs/>
      <w:iCs/>
      <w:sz w:val="18"/>
    </w:rPr>
  </w:style>
  <w:style w:type="table" w:styleId="TableGrid">
    <w:name w:val="Table Grid"/>
    <w:basedOn w:val="TableNormal"/>
    <w:uiPriority w:val="59"/>
    <w:rsid w:val="008E36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quation">
    <w:name w:val="Equation"/>
    <w:basedOn w:val="Normal"/>
    <w:link w:val="EquationChar"/>
    <w:uiPriority w:val="4"/>
    <w:qFormat/>
    <w:rsid w:val="005E49D8"/>
    <w:pPr>
      <w:tabs>
        <w:tab w:val="right" w:leader="dot" w:pos="3968"/>
      </w:tabs>
    </w:pPr>
  </w:style>
  <w:style w:type="paragraph" w:styleId="BalloonText">
    <w:name w:val="Balloon Text"/>
    <w:basedOn w:val="Normal"/>
    <w:link w:val="BalloonTextChar"/>
    <w:uiPriority w:val="99"/>
    <w:semiHidden/>
    <w:rsid w:val="008E36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B62E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E33"/>
    <w:rPr>
      <w:rFonts w:ascii="Arial" w:hAnsi="Arial"/>
      <w:sz w:val="20"/>
    </w:rPr>
  </w:style>
  <w:style w:type="paragraph" w:customStyle="1" w:styleId="EnglishTitle">
    <w:name w:val="English Title"/>
    <w:basedOn w:val="Normal"/>
    <w:qFormat/>
    <w:rsid w:val="00197916"/>
    <w:pPr>
      <w:contextualSpacing/>
      <w:jc w:val="center"/>
    </w:pPr>
    <w:rPr>
      <w:rFonts w:eastAsiaTheme="majorEastAsia" w:cstheme="majorBidi"/>
      <w:b/>
      <w:caps/>
      <w:spacing w:val="5"/>
      <w:kern w:val="28"/>
      <w:sz w:val="36"/>
      <w:szCs w:val="52"/>
    </w:rPr>
  </w:style>
  <w:style w:type="paragraph" w:customStyle="1" w:styleId="ChapterTitle">
    <w:name w:val="Chapter Title"/>
    <w:basedOn w:val="Heading1"/>
    <w:uiPriority w:val="3"/>
    <w:qFormat/>
    <w:rsid w:val="00B754A4"/>
  </w:style>
  <w:style w:type="paragraph" w:customStyle="1" w:styleId="SectionTitle">
    <w:name w:val="Section Title"/>
    <w:basedOn w:val="Heading2"/>
    <w:uiPriority w:val="3"/>
    <w:qFormat/>
    <w:rsid w:val="00B754A4"/>
  </w:style>
  <w:style w:type="paragraph" w:customStyle="1" w:styleId="FigureTitle">
    <w:name w:val="Figure Title"/>
    <w:basedOn w:val="Heading3"/>
    <w:next w:val="Heading3"/>
    <w:uiPriority w:val="5"/>
    <w:qFormat/>
    <w:rsid w:val="00B754A4"/>
  </w:style>
  <w:style w:type="paragraph" w:customStyle="1" w:styleId="TableTitle">
    <w:name w:val="Table Title"/>
    <w:basedOn w:val="Heading4"/>
    <w:uiPriority w:val="5"/>
    <w:qFormat/>
    <w:rsid w:val="00B754A4"/>
  </w:style>
  <w:style w:type="paragraph" w:customStyle="1" w:styleId="TableContent">
    <w:name w:val="Table Content"/>
    <w:basedOn w:val="Normal"/>
    <w:uiPriority w:val="6"/>
    <w:qFormat/>
    <w:rsid w:val="00A93359"/>
    <w:rPr>
      <w:sz w:val="18"/>
    </w:rPr>
  </w:style>
  <w:style w:type="paragraph" w:customStyle="1" w:styleId="Indent1">
    <w:name w:val="Indent 1"/>
    <w:basedOn w:val="Normal"/>
    <w:uiPriority w:val="4"/>
    <w:qFormat/>
    <w:rsid w:val="00A93359"/>
    <w:pPr>
      <w:tabs>
        <w:tab w:val="left" w:pos="284"/>
      </w:tabs>
      <w:ind w:left="284" w:hanging="284"/>
    </w:pPr>
    <w:rPr>
      <w:lang w:val="en"/>
    </w:rPr>
  </w:style>
  <w:style w:type="paragraph" w:customStyle="1" w:styleId="Indent2">
    <w:name w:val="Indent 2"/>
    <w:basedOn w:val="Normal"/>
    <w:uiPriority w:val="4"/>
    <w:qFormat/>
    <w:rsid w:val="00A93359"/>
    <w:pPr>
      <w:ind w:left="567" w:hanging="283"/>
    </w:pPr>
    <w:rPr>
      <w:lang w:val="en"/>
    </w:rPr>
  </w:style>
  <w:style w:type="paragraph" w:styleId="FootnoteText">
    <w:name w:val="footnote text"/>
    <w:basedOn w:val="Normal"/>
    <w:link w:val="FootnoteTextChar"/>
    <w:uiPriority w:val="10"/>
    <w:semiHidden/>
    <w:rsid w:val="002710F4"/>
    <w:pPr>
      <w:jc w:val="left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10"/>
    <w:semiHidden/>
    <w:rsid w:val="004F3A30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10"/>
    <w:semiHidden/>
    <w:rsid w:val="002710F4"/>
    <w:rPr>
      <w:vertAlign w:val="superscript"/>
    </w:rPr>
  </w:style>
  <w:style w:type="paragraph" w:customStyle="1" w:styleId="Text">
    <w:name w:val="Text"/>
    <w:basedOn w:val="Normal"/>
    <w:link w:val="TextChar"/>
    <w:uiPriority w:val="9"/>
    <w:semiHidden/>
    <w:rsid w:val="002710F4"/>
    <w:pPr>
      <w:spacing w:after="240" w:line="48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TextChar">
    <w:name w:val="Text Char"/>
    <w:basedOn w:val="DefaultParagraphFont"/>
    <w:link w:val="Text"/>
    <w:uiPriority w:val="9"/>
    <w:semiHidden/>
    <w:rsid w:val="004F3A30"/>
    <w:rPr>
      <w:rFonts w:ascii="Times New Roman" w:eastAsia="Times New Roman" w:hAnsi="Times New Roman" w:cs="Times New Roman"/>
      <w:sz w:val="24"/>
      <w:lang w:val="en-US"/>
    </w:rPr>
  </w:style>
  <w:style w:type="paragraph" w:customStyle="1" w:styleId="BodiText">
    <w:name w:val="Bodi Text"/>
    <w:basedOn w:val="Normal"/>
    <w:uiPriority w:val="4"/>
    <w:qFormat/>
    <w:rsid w:val="00FF655C"/>
    <w:rPr>
      <w:szCs w:val="20"/>
    </w:rPr>
  </w:style>
  <w:style w:type="character" w:customStyle="1" w:styleId="EquationChar">
    <w:name w:val="Equation Char"/>
    <w:basedOn w:val="DefaultParagraphFont"/>
    <w:link w:val="Equation"/>
    <w:uiPriority w:val="4"/>
    <w:rsid w:val="004F3A30"/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19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190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190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1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190C"/>
    <w:rPr>
      <w:rFonts w:ascii="Arial" w:hAnsi="Arial"/>
      <w:b/>
      <w:bCs/>
      <w:sz w:val="20"/>
      <w:szCs w:val="20"/>
    </w:rPr>
  </w:style>
  <w:style w:type="paragraph" w:customStyle="1" w:styleId="HeadAbstract">
    <w:name w:val="Head Abstract"/>
    <w:basedOn w:val="Normal"/>
    <w:uiPriority w:val="5"/>
    <w:qFormat/>
    <w:rsid w:val="00B24BAB"/>
    <w:pPr>
      <w:spacing w:before="100"/>
      <w:ind w:left="34" w:right="34"/>
    </w:pPr>
    <w:rPr>
      <w:b/>
      <w:caps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10" w:unhideWhenUsed="0" w:qFormat="1"/>
    <w:lsdException w:name="heading 6" w:uiPriority="10" w:unhideWhenUsed="0" w:qFormat="1"/>
    <w:lsdException w:name="heading 7" w:uiPriority="10" w:qFormat="1"/>
    <w:lsdException w:name="heading 8" w:uiPriority="10" w:qFormat="1"/>
    <w:lsdException w:name="heading 9" w:uiPriority="1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List Number" w:unhideWhenUsed="0"/>
    <w:lsdException w:name="List 4" w:unhideWhenUsed="0"/>
    <w:lsdException w:name="List 5" w:unhideWhenUsed="0"/>
    <w:lsdException w:name="Title" w:uiPriority="10" w:unhideWhenUsed="0" w:qFormat="1"/>
    <w:lsdException w:name="Default Paragraph Font" w:uiPriority="1"/>
    <w:lsdException w:name="Subtitle" w:uiPriority="11" w:unhideWhenUsed="0" w:qFormat="1"/>
    <w:lsdException w:name="Salutation" w:unhideWhenUsed="0"/>
    <w:lsdException w:name="Date" w:unhideWhenUsed="0"/>
    <w:lsdException w:name="Body Text First Indent" w:unhideWhenUsed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"/>
    <w:qFormat/>
    <w:rsid w:val="004F3A3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10"/>
    <w:semiHidden/>
    <w:qFormat/>
    <w:rsid w:val="0090488D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10"/>
    <w:semiHidden/>
    <w:qFormat/>
    <w:rsid w:val="00350FB7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10"/>
    <w:semiHidden/>
    <w:qFormat/>
    <w:rsid w:val="005E49D8"/>
    <w:pPr>
      <w:keepNext/>
      <w:keepLines/>
      <w:jc w:val="center"/>
      <w:outlineLvl w:val="2"/>
    </w:pPr>
    <w:rPr>
      <w:rFonts w:eastAsiaTheme="majorEastAsia" w:cstheme="majorBidi"/>
      <w:bCs/>
      <w:sz w:val="18"/>
    </w:rPr>
  </w:style>
  <w:style w:type="paragraph" w:styleId="Heading4">
    <w:name w:val="heading 4"/>
    <w:basedOn w:val="Normal"/>
    <w:next w:val="Normal"/>
    <w:link w:val="Heading4Char"/>
    <w:uiPriority w:val="10"/>
    <w:semiHidden/>
    <w:qFormat/>
    <w:rsid w:val="005E49D8"/>
    <w:pPr>
      <w:keepNext/>
      <w:keepLines/>
      <w:tabs>
        <w:tab w:val="left" w:pos="851"/>
      </w:tabs>
      <w:outlineLvl w:val="3"/>
    </w:pPr>
    <w:rPr>
      <w:rFonts w:eastAsiaTheme="majorEastAsia" w:cstheme="majorBidi"/>
      <w:bCs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Normal"/>
    <w:uiPriority w:val="1"/>
    <w:qFormat/>
    <w:rsid w:val="00B754A4"/>
    <w:pPr>
      <w:jc w:val="center"/>
    </w:pPr>
    <w:rPr>
      <w:b/>
      <w:caps/>
    </w:rPr>
  </w:style>
  <w:style w:type="paragraph" w:customStyle="1" w:styleId="Reference">
    <w:name w:val="Reference"/>
    <w:basedOn w:val="Normal"/>
    <w:uiPriority w:val="8"/>
    <w:qFormat/>
    <w:rsid w:val="003422F5"/>
    <w:pPr>
      <w:ind w:left="709" w:hanging="709"/>
    </w:pPr>
    <w:rPr>
      <w:sz w:val="18"/>
      <w:szCs w:val="18"/>
    </w:rPr>
  </w:style>
  <w:style w:type="paragraph" w:customStyle="1" w:styleId="AbstractTitle">
    <w:name w:val="Abstract Title"/>
    <w:basedOn w:val="Normal"/>
    <w:uiPriority w:val="2"/>
    <w:qFormat/>
    <w:rsid w:val="0090488D"/>
    <w:pPr>
      <w:spacing w:before="100"/>
      <w:ind w:left="34" w:right="34"/>
    </w:pPr>
    <w:rPr>
      <w:b/>
      <w:sz w:val="18"/>
      <w:szCs w:val="18"/>
    </w:rPr>
  </w:style>
  <w:style w:type="paragraph" w:customStyle="1" w:styleId="Abstract">
    <w:name w:val="Abstract"/>
    <w:basedOn w:val="Normal"/>
    <w:uiPriority w:val="4"/>
    <w:qFormat/>
    <w:rsid w:val="00B24BAB"/>
    <w:pPr>
      <w:ind w:left="34" w:right="34"/>
    </w:pPr>
    <w:rPr>
      <w:sz w:val="18"/>
      <w:szCs w:val="18"/>
    </w:rPr>
  </w:style>
  <w:style w:type="paragraph" w:customStyle="1" w:styleId="IndonesianTitleBahasa">
    <w:name w:val="Indonesian Title (Bahasa)"/>
    <w:basedOn w:val="Normal"/>
    <w:qFormat/>
    <w:rsid w:val="00197916"/>
    <w:pPr>
      <w:contextualSpacing/>
      <w:jc w:val="center"/>
    </w:pPr>
    <w:rPr>
      <w:rFonts w:eastAsiaTheme="majorEastAsia" w:cstheme="majorBidi"/>
      <w:i/>
      <w:caps/>
      <w:spacing w:val="5"/>
      <w:kern w:val="28"/>
      <w:sz w:val="28"/>
      <w:szCs w:val="52"/>
    </w:rPr>
  </w:style>
  <w:style w:type="character" w:customStyle="1" w:styleId="Heading1Char">
    <w:name w:val="Heading 1 Char"/>
    <w:basedOn w:val="DefaultParagraphFont"/>
    <w:link w:val="Heading1"/>
    <w:uiPriority w:val="10"/>
    <w:semiHidden/>
    <w:rsid w:val="004F3A30"/>
    <w:rPr>
      <w:rFonts w:ascii="Arial" w:eastAsiaTheme="majorEastAsia" w:hAnsi="Arial" w:cstheme="majorBidi"/>
      <w:b/>
      <w:bCs/>
      <w:caps/>
      <w:sz w:val="20"/>
      <w:szCs w:val="28"/>
    </w:rPr>
  </w:style>
  <w:style w:type="paragraph" w:customStyle="1" w:styleId="Source">
    <w:name w:val="Source"/>
    <w:basedOn w:val="Normal"/>
    <w:uiPriority w:val="7"/>
    <w:qFormat/>
    <w:rsid w:val="005E49D8"/>
    <w:pPr>
      <w:spacing w:before="40"/>
      <w:jc w:val="left"/>
    </w:pPr>
    <w:rPr>
      <w:sz w:val="16"/>
    </w:rPr>
  </w:style>
  <w:style w:type="character" w:customStyle="1" w:styleId="Heading2Char">
    <w:name w:val="Heading 2 Char"/>
    <w:basedOn w:val="DefaultParagraphFont"/>
    <w:link w:val="Heading2"/>
    <w:uiPriority w:val="10"/>
    <w:semiHidden/>
    <w:rsid w:val="004F3A30"/>
    <w:rPr>
      <w:rFonts w:ascii="Arial" w:eastAsiaTheme="majorEastAsia" w:hAnsi="Arial" w:cstheme="majorBidi"/>
      <w:b/>
      <w:bC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10"/>
    <w:semiHidden/>
    <w:rsid w:val="004F3A30"/>
    <w:rPr>
      <w:rFonts w:ascii="Arial" w:eastAsiaTheme="majorEastAsia" w:hAnsi="Arial" w:cstheme="majorBidi"/>
      <w:bCs/>
      <w:sz w:val="18"/>
    </w:rPr>
  </w:style>
  <w:style w:type="character" w:customStyle="1" w:styleId="Heading4Char">
    <w:name w:val="Heading 4 Char"/>
    <w:basedOn w:val="DefaultParagraphFont"/>
    <w:link w:val="Heading4"/>
    <w:uiPriority w:val="10"/>
    <w:semiHidden/>
    <w:rsid w:val="004F3A30"/>
    <w:rPr>
      <w:rFonts w:ascii="Arial" w:eastAsiaTheme="majorEastAsia" w:hAnsi="Arial" w:cstheme="majorBidi"/>
      <w:bCs/>
      <w:iCs/>
      <w:sz w:val="18"/>
    </w:rPr>
  </w:style>
  <w:style w:type="table" w:styleId="TableGrid">
    <w:name w:val="Table Grid"/>
    <w:basedOn w:val="TableNormal"/>
    <w:uiPriority w:val="59"/>
    <w:rsid w:val="008E36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quation">
    <w:name w:val="Equation"/>
    <w:basedOn w:val="Normal"/>
    <w:link w:val="EquationChar"/>
    <w:uiPriority w:val="4"/>
    <w:qFormat/>
    <w:rsid w:val="005E49D8"/>
    <w:pPr>
      <w:tabs>
        <w:tab w:val="right" w:leader="dot" w:pos="3968"/>
      </w:tabs>
    </w:pPr>
  </w:style>
  <w:style w:type="paragraph" w:styleId="BalloonText">
    <w:name w:val="Balloon Text"/>
    <w:basedOn w:val="Normal"/>
    <w:link w:val="BalloonTextChar"/>
    <w:uiPriority w:val="99"/>
    <w:semiHidden/>
    <w:rsid w:val="008E36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B62E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E33"/>
    <w:rPr>
      <w:rFonts w:ascii="Arial" w:hAnsi="Arial"/>
      <w:sz w:val="20"/>
    </w:rPr>
  </w:style>
  <w:style w:type="paragraph" w:customStyle="1" w:styleId="EnglishTitle">
    <w:name w:val="English Title"/>
    <w:basedOn w:val="Normal"/>
    <w:qFormat/>
    <w:rsid w:val="00197916"/>
    <w:pPr>
      <w:contextualSpacing/>
      <w:jc w:val="center"/>
    </w:pPr>
    <w:rPr>
      <w:rFonts w:eastAsiaTheme="majorEastAsia" w:cstheme="majorBidi"/>
      <w:b/>
      <w:caps/>
      <w:spacing w:val="5"/>
      <w:kern w:val="28"/>
      <w:sz w:val="36"/>
      <w:szCs w:val="52"/>
    </w:rPr>
  </w:style>
  <w:style w:type="paragraph" w:customStyle="1" w:styleId="ChapterTitle">
    <w:name w:val="Chapter Title"/>
    <w:basedOn w:val="Heading1"/>
    <w:uiPriority w:val="3"/>
    <w:qFormat/>
    <w:rsid w:val="00B754A4"/>
  </w:style>
  <w:style w:type="paragraph" w:customStyle="1" w:styleId="SectionTitle">
    <w:name w:val="Section Title"/>
    <w:basedOn w:val="Heading2"/>
    <w:uiPriority w:val="3"/>
    <w:qFormat/>
    <w:rsid w:val="00B754A4"/>
  </w:style>
  <w:style w:type="paragraph" w:customStyle="1" w:styleId="FigureTitle">
    <w:name w:val="Figure Title"/>
    <w:basedOn w:val="Heading3"/>
    <w:next w:val="Heading3"/>
    <w:uiPriority w:val="5"/>
    <w:qFormat/>
    <w:rsid w:val="00B754A4"/>
  </w:style>
  <w:style w:type="paragraph" w:customStyle="1" w:styleId="TableTitle">
    <w:name w:val="Table Title"/>
    <w:basedOn w:val="Heading4"/>
    <w:uiPriority w:val="5"/>
    <w:qFormat/>
    <w:rsid w:val="00B754A4"/>
  </w:style>
  <w:style w:type="paragraph" w:customStyle="1" w:styleId="TableContent">
    <w:name w:val="Table Content"/>
    <w:basedOn w:val="Normal"/>
    <w:uiPriority w:val="6"/>
    <w:qFormat/>
    <w:rsid w:val="00A93359"/>
    <w:rPr>
      <w:sz w:val="18"/>
    </w:rPr>
  </w:style>
  <w:style w:type="paragraph" w:customStyle="1" w:styleId="Indent1">
    <w:name w:val="Indent 1"/>
    <w:basedOn w:val="Normal"/>
    <w:uiPriority w:val="4"/>
    <w:qFormat/>
    <w:rsid w:val="00A93359"/>
    <w:pPr>
      <w:tabs>
        <w:tab w:val="left" w:pos="284"/>
      </w:tabs>
      <w:ind w:left="284" w:hanging="284"/>
    </w:pPr>
    <w:rPr>
      <w:lang w:val="en"/>
    </w:rPr>
  </w:style>
  <w:style w:type="paragraph" w:customStyle="1" w:styleId="Indent2">
    <w:name w:val="Indent 2"/>
    <w:basedOn w:val="Normal"/>
    <w:uiPriority w:val="4"/>
    <w:qFormat/>
    <w:rsid w:val="00A93359"/>
    <w:pPr>
      <w:ind w:left="567" w:hanging="283"/>
    </w:pPr>
    <w:rPr>
      <w:lang w:val="en"/>
    </w:rPr>
  </w:style>
  <w:style w:type="paragraph" w:styleId="FootnoteText">
    <w:name w:val="footnote text"/>
    <w:basedOn w:val="Normal"/>
    <w:link w:val="FootnoteTextChar"/>
    <w:uiPriority w:val="10"/>
    <w:semiHidden/>
    <w:rsid w:val="002710F4"/>
    <w:pPr>
      <w:jc w:val="left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10"/>
    <w:semiHidden/>
    <w:rsid w:val="004F3A30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10"/>
    <w:semiHidden/>
    <w:rsid w:val="002710F4"/>
    <w:rPr>
      <w:vertAlign w:val="superscript"/>
    </w:rPr>
  </w:style>
  <w:style w:type="paragraph" w:customStyle="1" w:styleId="Text">
    <w:name w:val="Text"/>
    <w:basedOn w:val="Normal"/>
    <w:link w:val="TextChar"/>
    <w:uiPriority w:val="9"/>
    <w:semiHidden/>
    <w:rsid w:val="002710F4"/>
    <w:pPr>
      <w:spacing w:after="240" w:line="48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TextChar">
    <w:name w:val="Text Char"/>
    <w:basedOn w:val="DefaultParagraphFont"/>
    <w:link w:val="Text"/>
    <w:uiPriority w:val="9"/>
    <w:semiHidden/>
    <w:rsid w:val="004F3A30"/>
    <w:rPr>
      <w:rFonts w:ascii="Times New Roman" w:eastAsia="Times New Roman" w:hAnsi="Times New Roman" w:cs="Times New Roman"/>
      <w:sz w:val="24"/>
      <w:lang w:val="en-US"/>
    </w:rPr>
  </w:style>
  <w:style w:type="paragraph" w:customStyle="1" w:styleId="BodiText">
    <w:name w:val="Bodi Text"/>
    <w:basedOn w:val="Normal"/>
    <w:uiPriority w:val="4"/>
    <w:qFormat/>
    <w:rsid w:val="00FF655C"/>
    <w:rPr>
      <w:szCs w:val="20"/>
    </w:rPr>
  </w:style>
  <w:style w:type="character" w:customStyle="1" w:styleId="EquationChar">
    <w:name w:val="Equation Char"/>
    <w:basedOn w:val="DefaultParagraphFont"/>
    <w:link w:val="Equation"/>
    <w:uiPriority w:val="4"/>
    <w:rsid w:val="004F3A30"/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C19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190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190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1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190C"/>
    <w:rPr>
      <w:rFonts w:ascii="Arial" w:hAnsi="Arial"/>
      <w:b/>
      <w:bCs/>
      <w:sz w:val="20"/>
      <w:szCs w:val="20"/>
    </w:rPr>
  </w:style>
  <w:style w:type="paragraph" w:customStyle="1" w:styleId="HeadAbstract">
    <w:name w:val="Head Abstract"/>
    <w:basedOn w:val="Normal"/>
    <w:uiPriority w:val="5"/>
    <w:qFormat/>
    <w:rsid w:val="00B24BAB"/>
    <w:pPr>
      <w:spacing w:before="100"/>
      <w:ind w:left="34" w:right="34"/>
    </w:pPr>
    <w:rPr>
      <w:b/>
      <w:cap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microsoft.com/office/2011/relationships/commentsExtended" Target="commentsExtended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Edited%20paper\IMJ%20Templat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5D483-F92E-41EC-9254-AB39E343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IMJ Template2</Template>
  <TotalTime>1</TotalTime>
  <Pages>4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</dc:creator>
  <cp:lastModifiedBy>Bachtiar</cp:lastModifiedBy>
  <cp:revision>3</cp:revision>
  <dcterms:created xsi:type="dcterms:W3CDTF">2017-05-02T03:47:00Z</dcterms:created>
  <dcterms:modified xsi:type="dcterms:W3CDTF">2017-05-02T13:07:00Z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http://www.zotero.org/styles/chicago-fullnote-bibliography</vt:lpwstr>
  </property>
  <property fmtid="{D5CDD505-2E9C-101B-9397-08002B2CF9AE}" pid="11" name="Mendeley Recent Style Name 4_1">
    <vt:lpwstr>Chicago Manual of Style 16th edition (full note)</vt:lpwstr>
  </property>
  <property fmtid="{D5CDD505-2E9C-101B-9397-08002B2CF9AE}" pid="12" name="Mendeley Recent Style Id 5_1">
    <vt:lpwstr>http://www.zotero.org/styles/elsevier-harvard</vt:lpwstr>
  </property>
  <property fmtid="{D5CDD505-2E9C-101B-9397-08002B2CF9AE}" pid="13" name="Mendeley Recent Style Name 5_1">
    <vt:lpwstr>Elsevier Harvard (with titles)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Harvard - Cite Them Right 9th edition</vt:lpwstr>
  </property>
  <property fmtid="{D5CDD505-2E9C-101B-9397-08002B2CF9AE}" pid="16" name="Mendeley Recent Style Id 7_1">
    <vt:lpwstr>http://www.zotero.org/styles/harvard1</vt:lpwstr>
  </property>
  <property fmtid="{D5CDD505-2E9C-101B-9397-08002B2CF9AE}" pid="17" name="Mendeley Recent Style Name 7_1">
    <vt:lpwstr>Harvard Reference format 1 (author-date)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71afdf67-4149-3512-ae27-370ced94385c</vt:lpwstr>
  </property>
  <property fmtid="{D5CDD505-2E9C-101B-9397-08002B2CF9AE}" pid="24" name="Mendeley Citation Style_1">
    <vt:lpwstr>http://www.zotero.org/styles/harvard-cite-them-right</vt:lpwstr>
  </property>
</Properties>
</file>